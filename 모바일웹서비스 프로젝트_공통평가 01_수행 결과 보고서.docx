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688EA9DD"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960CEE">
        <w:rPr>
          <w:rFonts w:hint="eastAsia"/>
          <w:b/>
          <w:sz w:val="28"/>
          <w:szCs w:val="28"/>
          <w:lang w:eastAsia="ko-KR"/>
        </w:rPr>
        <w:t>2022110203</w:t>
      </w:r>
    </w:p>
    <w:p w14:paraId="62CF159D" w14:textId="65A8ECE2" w:rsidR="00AE1E97" w:rsidRPr="000E0A0C" w:rsidRDefault="00AE1E97" w:rsidP="00AC214F">
      <w:pPr>
        <w:pStyle w:val="aff8"/>
        <w:ind w:firstLineChars="0" w:firstLine="0"/>
        <w:jc w:val="left"/>
        <w:outlineLvl w:val="0"/>
        <w:rPr>
          <w:b/>
          <w:sz w:val="28"/>
          <w:szCs w:val="28"/>
          <w:lang w:val="en-US" w:eastAsia="ko-KR"/>
        </w:rPr>
      </w:pPr>
      <w:r>
        <w:rPr>
          <w:rFonts w:hint="eastAsia"/>
          <w:b/>
          <w:sz w:val="28"/>
          <w:szCs w:val="28"/>
          <w:lang w:eastAsia="ko-KR"/>
        </w:rPr>
        <w:t>이름</w:t>
      </w:r>
      <w:r w:rsidR="004E113E">
        <w:rPr>
          <w:rFonts w:hint="eastAsia"/>
          <w:b/>
          <w:sz w:val="28"/>
          <w:szCs w:val="28"/>
          <w:lang w:eastAsia="ko-KR"/>
        </w:rPr>
        <w:t xml:space="preserve"> : </w:t>
      </w:r>
      <w:r w:rsidR="00960CEE">
        <w:rPr>
          <w:rFonts w:hint="eastAsia"/>
          <w:b/>
          <w:sz w:val="28"/>
          <w:szCs w:val="28"/>
          <w:lang w:eastAsia="ko-KR"/>
        </w:rPr>
        <w:t>남지민</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2E1D9086" w:rsidR="00AE1E97" w:rsidRPr="000142B9" w:rsidRDefault="00CA4149" w:rsidP="00C14264">
            <w:pPr>
              <w:jc w:val="center"/>
              <w:rPr>
                <w:sz w:val="12"/>
                <w:szCs w:val="12"/>
              </w:rPr>
            </w:pPr>
            <w:r>
              <w:rPr>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01CE668C" w:rsidR="00AE1E97" w:rsidRPr="000142B9" w:rsidRDefault="00000000" w:rsidP="00C14264">
            <w:pPr>
              <w:jc w:val="center"/>
              <w:rPr>
                <w:rFonts w:cs="Times New Roman" w:hint="eastAsia"/>
                <w:color w:val="auto"/>
                <w:kern w:val="2"/>
                <w:sz w:val="12"/>
                <w:szCs w:val="12"/>
              </w:rPr>
            </w:pPr>
            <w:r>
              <w:rPr>
                <w:rFonts w:cs="Times New Roman"/>
                <w:noProof/>
                <w:color w:val="auto"/>
                <w:kern w:val="2"/>
                <w:sz w:val="12"/>
                <w:szCs w:val="12"/>
              </w:rPr>
              <w:pict w14:anchorId="3410A4E5">
                <v:shape id="_x0000_i1042" type="#_x0000_t75" alt="스크린샷, 소프트웨어이(가) 표시된 사진&#10;&#10;AI 생성 콘텐츠는 정확하지 않을 수 있습니다." style="width:105.85pt;height:57pt;visibility:visible;mso-wrap-style:square">
                  <v:imagedata r:id="rId8" o:title="스크린샷, 소프트웨어이(가) 표시된 사진&#10;&#10;AI 생성 콘텐츠는 정확하지 않을 수 있습니다"/>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3D38262E" w:rsidR="00980059" w:rsidRPr="000142B9" w:rsidRDefault="00CA4149" w:rsidP="00C14264">
            <w:pPr>
              <w:jc w:val="center"/>
              <w:rPr>
                <w:sz w:val="12"/>
                <w:szCs w:val="12"/>
              </w:rPr>
            </w:pPr>
            <w:r>
              <w:rPr>
                <w:sz w:val="12"/>
                <w:szCs w:val="12"/>
              </w:rP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0FD09812" w:rsidR="00980059" w:rsidRPr="000142B9" w:rsidRDefault="000D1CC4" w:rsidP="00C14264">
            <w:pPr>
              <w:jc w:val="center"/>
              <w:rPr>
                <w:rFonts w:cs="Times New Roman"/>
                <w:color w:val="auto"/>
                <w:kern w:val="2"/>
                <w:sz w:val="12"/>
                <w:szCs w:val="12"/>
              </w:rPr>
            </w:pPr>
            <w:r w:rsidRPr="000D1CC4">
              <w:rPr>
                <w:rFonts w:cs="Times New Roman"/>
                <w:color w:val="auto"/>
                <w:kern w:val="2"/>
                <w:sz w:val="12"/>
                <w:szCs w:val="12"/>
              </w:rPr>
              <w:t>https://github.com/jiminally/MWP_midterm01</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2258A17E" w:rsidR="00980059" w:rsidRPr="000142B9" w:rsidRDefault="00CA4149" w:rsidP="00C14264">
            <w:pPr>
              <w:jc w:val="center"/>
              <w:rPr>
                <w:sz w:val="12"/>
                <w:szCs w:val="12"/>
              </w:rPr>
            </w:pPr>
            <w:r>
              <w:rPr>
                <w:sz w:val="12"/>
                <w:szCs w:val="12"/>
              </w:rP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3A4CD251" w14:textId="7BC95D3A" w:rsidR="004E113E" w:rsidRDefault="00000000" w:rsidP="004E113E">
            <w:pPr>
              <w:rPr>
                <w:rFonts w:cs="Times New Roman"/>
                <w:color w:val="auto"/>
                <w:kern w:val="2"/>
                <w:sz w:val="12"/>
                <w:szCs w:val="12"/>
              </w:rPr>
            </w:pPr>
            <w:r>
              <w:rPr>
                <w:rFonts w:cs="Times New Roman"/>
                <w:noProof/>
                <w:color w:val="auto"/>
                <w:kern w:val="2"/>
                <w:sz w:val="12"/>
                <w:szCs w:val="12"/>
              </w:rPr>
              <w:pict w14:anchorId="7B6CF60A">
                <v:shape id="_x0000_i1041" type="#_x0000_t75" alt="텍스트, 소프트웨어, 웹 페이지, 웹사이트이(가) 표시된 사진&#13;&#13;&#10;&#13;&#13;&#10;AI 생성 콘텐츠는 정확하지 않을 수 있습니다." style="width:105.85pt;height:94.7pt;visibility:visible;mso-wrap-style:square;mso-width-percent:0;mso-height-percent:0;mso-width-percent:0;mso-height-percent:0">
                  <v:imagedata r:id="rId9" o:title="텍스트, 소프트웨어, 웹 페이지, 웹사이트이(가) 표시된 사진&#13;&#13;&#10;&#13;&#13;&#10;AI 생성 콘텐츠는 정확하지 않을 수 있습니다"/>
                </v:shape>
              </w:pict>
            </w:r>
          </w:p>
          <w:p w14:paraId="6E71D721" w14:textId="4D89F0B1" w:rsidR="000E0A0C" w:rsidRPr="004E113E" w:rsidRDefault="00000000" w:rsidP="004E113E">
            <w:pPr>
              <w:rPr>
                <w:rFonts w:cs="Times New Roman"/>
                <w:color w:val="auto"/>
                <w:kern w:val="2"/>
                <w:sz w:val="12"/>
                <w:szCs w:val="12"/>
              </w:rPr>
            </w:pPr>
            <w:r>
              <w:rPr>
                <w:rFonts w:cs="Times New Roman"/>
                <w:noProof/>
                <w:color w:val="auto"/>
                <w:kern w:val="2"/>
                <w:sz w:val="12"/>
                <w:szCs w:val="12"/>
              </w:rPr>
              <w:pict w14:anchorId="7BD07B5B">
                <v:shape id="그림 1" o:spid="_x0000_i1040" type="#_x0000_t75" alt="" style="width:105.35pt;height:63.3pt;visibility:visible;mso-wrap-style:square;mso-width-percent:0;mso-height-percent:0;mso-width-percent:0;mso-height-percent:0">
                  <v:imagedata r:id="rId10"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34364DEF" w:rsidR="00806F2F" w:rsidRPr="000142B9" w:rsidRDefault="00CA4149" w:rsidP="00C14264">
            <w:pPr>
              <w:jc w:val="center"/>
              <w:rPr>
                <w:sz w:val="12"/>
                <w:szCs w:val="12"/>
              </w:rPr>
            </w:pPr>
            <w:r>
              <w:rPr>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18B22B2B" w:rsidR="00806F2F" w:rsidRDefault="00000000" w:rsidP="004E113E">
            <w:pPr>
              <w:rPr>
                <w:rFonts w:cs="Times New Roman"/>
                <w:color w:val="auto"/>
                <w:kern w:val="2"/>
                <w:sz w:val="12"/>
                <w:szCs w:val="12"/>
              </w:rPr>
            </w:pPr>
            <w:r>
              <w:rPr>
                <w:rFonts w:cs="Times New Roman"/>
                <w:noProof/>
                <w:color w:val="auto"/>
                <w:kern w:val="2"/>
                <w:sz w:val="12"/>
                <w:szCs w:val="12"/>
              </w:rPr>
              <w:pict w14:anchorId="3D999EF9">
                <v:shape id="그림 3" o:spid="_x0000_i1039" type="#_x0000_t75" alt="텍스트, 스크린샷, 폰트, 화이트이(가) 표시된 사진&#13;&#13;&#10;&#13;&#13;&#10;AI 생성 콘텐츠는 정확하지 않을 수 있습니다." style="width:105.85pt;height:71.05pt;visibility:visible;mso-wrap-style:square;mso-width-percent:0;mso-height-percent:0;mso-width-percent:0;mso-height-percent:0">
                  <v:imagedata r:id="rId11" o:title="텍스트, 스크린샷, 폰트, 화이트이(가) 표시된 사진&#13;&#13;&#10;&#13;&#13;&#10;AI 생성 콘텐츠는 정확하지 않을 수 있습니다"/>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2C181DA7" w:rsidR="00806F2F" w:rsidRPr="000142B9" w:rsidRDefault="00CA4149" w:rsidP="00C14264">
            <w:pPr>
              <w:jc w:val="center"/>
              <w:rPr>
                <w:sz w:val="12"/>
                <w:szCs w:val="12"/>
              </w:rPr>
            </w:pPr>
            <w:r>
              <w:rPr>
                <w:sz w:val="12"/>
                <w:szCs w:val="12"/>
              </w:rP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4187D1B6" w:rsidR="00806F2F" w:rsidRDefault="00000000" w:rsidP="004E113E">
            <w:pPr>
              <w:rPr>
                <w:rFonts w:cs="Times New Roman"/>
                <w:color w:val="auto"/>
                <w:kern w:val="2"/>
                <w:sz w:val="12"/>
                <w:szCs w:val="12"/>
              </w:rPr>
            </w:pPr>
            <w:r>
              <w:rPr>
                <w:rFonts w:cs="Times New Roman"/>
                <w:noProof/>
                <w:color w:val="auto"/>
                <w:kern w:val="2"/>
                <w:sz w:val="12"/>
                <w:szCs w:val="12"/>
              </w:rPr>
              <w:pict w14:anchorId="05C11709">
                <v:shape id="그림 4" o:spid="_x0000_i1038" type="#_x0000_t75" alt="스크린샷, 텍스트, 소프트웨어, 웹 페이지이(가) 표시된 사진&#13;&#13;&#10;&#13;&#13;&#10;AI 생성 콘텐츠는 정확하지 않을 수 있습니다." style="width:105.85pt;height:53.15pt;visibility:visible;mso-wrap-style:square;mso-width-percent:0;mso-height-percent:0;mso-width-percent:0;mso-height-percent:0">
                  <v:imagedata r:id="rId13" o:title="스크린샷, 텍스트, 소프트웨어, 웹 페이지이(가) 표시된 사진&#13;&#13;&#10;&#13;&#13;&#10;AI 생성 콘텐츠는 정확하지 않을 수 있습니다"/>
                </v:shape>
              </w:pict>
            </w: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7791B6A0" w:rsidR="00806F2F" w:rsidRPr="000142B9" w:rsidRDefault="00CA4149" w:rsidP="00C14264">
            <w:pPr>
              <w:jc w:val="center"/>
              <w:rPr>
                <w:sz w:val="12"/>
                <w:szCs w:val="12"/>
              </w:rPr>
            </w:pPr>
            <w:r>
              <w:rPr>
                <w:sz w:val="12"/>
                <w:szCs w:val="12"/>
              </w:rPr>
              <w:t>O</w:t>
            </w: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6ADE8F07" w:rsidR="00806F2F" w:rsidRDefault="00000000" w:rsidP="004E113E">
            <w:pPr>
              <w:rPr>
                <w:rFonts w:cs="Times New Roman"/>
                <w:color w:val="auto"/>
                <w:kern w:val="2"/>
                <w:sz w:val="12"/>
                <w:szCs w:val="12"/>
              </w:rPr>
            </w:pPr>
            <w:r>
              <w:rPr>
                <w:rFonts w:cs="Times New Roman"/>
                <w:noProof/>
                <w:color w:val="auto"/>
                <w:kern w:val="2"/>
                <w:sz w:val="12"/>
                <w:szCs w:val="12"/>
              </w:rPr>
              <w:pict w14:anchorId="581CE38E">
                <v:shape id="_x0000_i1037" type="#_x0000_t75" alt="스크린샷, 텍스트, 멀티미디어 소프트웨어, 소프트웨어이(가) 표시된 사진&#13;&#10;&#13;&#10;AI 생성 콘텐츠는 정확하지 않을 수 있습니다." style="width:105.35pt;height:65.25pt;visibility:visible;mso-wrap-style:square;mso-width-percent:0;mso-height-percent:0;mso-width-percent:0;mso-height-percent:0">
                  <v:imagedata r:id="rId14" o:title="스크린샷, 텍스트, 멀티미디어 소프트웨어, 소프트웨어이(가) 표시된 사진&#13;&#10;&#13;&#10;AI 생성 콘텐츠는 정확하지 않을 수 있습니다"/>
                </v:shape>
              </w:pict>
            </w: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02C9175B" w:rsidR="00705C37" w:rsidRPr="000142B9" w:rsidRDefault="00CA4149" w:rsidP="00705C37">
            <w:pPr>
              <w:jc w:val="center"/>
              <w:rPr>
                <w:sz w:val="12"/>
                <w:szCs w:val="12"/>
              </w:rPr>
            </w:pPr>
            <w:r>
              <w:rPr>
                <w:sz w:val="12"/>
                <w:szCs w:val="12"/>
              </w:rPr>
              <w:t>O</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0632761C" w:rsidR="00705C37" w:rsidRDefault="00000000" w:rsidP="00705C37">
            <w:pPr>
              <w:rPr>
                <w:rFonts w:cs="Times New Roman"/>
                <w:color w:val="auto"/>
                <w:kern w:val="2"/>
                <w:sz w:val="12"/>
                <w:szCs w:val="12"/>
              </w:rPr>
            </w:pPr>
            <w:r>
              <w:rPr>
                <w:rFonts w:cs="Times New Roman"/>
                <w:noProof/>
                <w:color w:val="auto"/>
                <w:kern w:val="2"/>
                <w:sz w:val="12"/>
                <w:szCs w:val="12"/>
              </w:rPr>
              <w:pict w14:anchorId="031C4860">
                <v:shape id="그림 2" o:spid="_x0000_i1036" type="#_x0000_t75" alt="개 품종, 스크린샷, 애완동물, 텍스트이(가) 표시된 사진&#13;&#10;&#13;&#10;AI 생성 콘텐츠는 정확하지 않을 수 있습니다." style="width:105.35pt;height:89.9pt;visibility:visible;mso-wrap-style:square;mso-width-percent:0;mso-height-percent:0;mso-width-percent:0;mso-height-percent:0">
                  <v:imagedata r:id="rId15" o:title="개 품종, 스크린샷, 애완동물, 텍스트이(가) 표시된 사진&#13;&#10;&#13;&#10;AI 생성 콘텐츠는 정확하지 않을 수 있습니다"/>
                </v:shape>
              </w:pict>
            </w: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E3999AA" w:rsidR="00705C37" w:rsidRPr="000142B9" w:rsidRDefault="00CA4149" w:rsidP="00705C37">
            <w:pPr>
              <w:jc w:val="center"/>
              <w:rPr>
                <w:sz w:val="12"/>
                <w:szCs w:val="12"/>
              </w:rPr>
            </w:pPr>
            <w:r>
              <w:rPr>
                <w:sz w:val="12"/>
                <w:szCs w:val="12"/>
              </w:rPr>
              <w:t>O</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0AC003E4" w:rsidR="00705C37" w:rsidRDefault="00000000" w:rsidP="00705C37">
            <w:pPr>
              <w:rPr>
                <w:rFonts w:cs="Times New Roman"/>
                <w:color w:val="auto"/>
                <w:kern w:val="2"/>
                <w:sz w:val="12"/>
                <w:szCs w:val="12"/>
              </w:rPr>
            </w:pPr>
            <w:r>
              <w:rPr>
                <w:rFonts w:cs="Times New Roman"/>
                <w:noProof/>
                <w:color w:val="auto"/>
                <w:kern w:val="2"/>
                <w:sz w:val="12"/>
                <w:szCs w:val="12"/>
              </w:rPr>
              <w:pict w14:anchorId="25CFAB75">
                <v:shape id="_x0000_i1035" type="#_x0000_t75" alt="스크린샷, 텍스트이(가) 표시된 사진&#13;&#10;&#13;&#10;AI 생성 콘텐츠는 정확하지 않을 수 있습니다." style="width:105.35pt;height:228.55pt;visibility:visible;mso-wrap-style:square;mso-width-percent:0;mso-height-percent:0;mso-width-percent:0;mso-height-percent:0">
                  <v:imagedata r:id="rId16" o:title="스크린샷, 텍스트이(가) 표시된 사진&#13;&#10;&#13;&#10;AI 생성 콘텐츠는 정확하지 않을 수 있습니다"/>
                </v:shape>
              </w:pict>
            </w: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lastRenderedPageBreak/>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7821EFFD" w:rsidR="00705C37" w:rsidRPr="000142B9" w:rsidRDefault="00CA4149" w:rsidP="00705C37">
            <w:pPr>
              <w:jc w:val="center"/>
              <w:rPr>
                <w:sz w:val="12"/>
                <w:szCs w:val="12"/>
              </w:rPr>
            </w:pPr>
            <w:r>
              <w:rPr>
                <w:sz w:val="12"/>
                <w:szCs w:val="12"/>
              </w:rPr>
              <w:t>O</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6E9040DE" w:rsidR="00705C37" w:rsidRDefault="00000000" w:rsidP="00705C37">
            <w:pPr>
              <w:rPr>
                <w:rFonts w:cs="Times New Roman"/>
                <w:color w:val="auto"/>
                <w:kern w:val="2"/>
                <w:sz w:val="12"/>
                <w:szCs w:val="12"/>
              </w:rPr>
            </w:pPr>
            <w:r>
              <w:rPr>
                <w:rFonts w:cs="Times New Roman"/>
                <w:noProof/>
                <w:color w:val="auto"/>
                <w:kern w:val="2"/>
                <w:sz w:val="12"/>
                <w:szCs w:val="12"/>
              </w:rPr>
              <w:pict w14:anchorId="12291EE4">
                <v:shape id="_x0000_i1034" type="#_x0000_t75" alt="개, 스크린샷, 포유류이(가) 표시된 사진&#13;&#10;&#13;&#10;AI 생성 콘텐츠는 정확하지 않을 수 있습니다." style="width:105.35pt;height:232.45pt;visibility:visible;mso-wrap-style:square;mso-width-percent:0;mso-height-percent:0;mso-width-percent:0;mso-height-percent:0">
                  <v:imagedata r:id="rId17" o:title="개, 스크린샷, 포유류이(가) 표시된 사진&#13;&#10;&#13;&#10;AI 생성 콘텐츠는 정확하지 않을 수 있습니다"/>
                </v:shape>
              </w:pict>
            </w: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3BF69832"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705C37" w:rsidRPr="000142B9" w:rsidRDefault="00705C37" w:rsidP="00705C37">
            <w:pPr>
              <w:jc w:val="center"/>
              <w:rPr>
                <w:sz w:val="12"/>
                <w:szCs w:val="12"/>
              </w:rPr>
            </w:pP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735A1203" w14:textId="11A4F5D6" w:rsidR="00705C37" w:rsidRDefault="00000000" w:rsidP="00705C37">
            <w:pPr>
              <w:rPr>
                <w:rFonts w:cs="Times New Roman"/>
                <w:color w:val="auto"/>
                <w:kern w:val="2"/>
                <w:sz w:val="12"/>
                <w:szCs w:val="12"/>
              </w:rPr>
            </w:pPr>
            <w:r>
              <w:rPr>
                <w:rFonts w:cs="Times New Roman"/>
                <w:noProof/>
                <w:color w:val="auto"/>
                <w:kern w:val="2"/>
                <w:sz w:val="12"/>
                <w:szCs w:val="12"/>
              </w:rPr>
              <w:pict w14:anchorId="17A443DB">
                <v:shape id="그림 5" o:spid="_x0000_i1033" type="#_x0000_t75" alt="텍스트, 펭귄, 스크린샷, 날지 못하는 새이(가) 표시된 사진&#10;&#10;AI 생성 콘텐츠는 정확하지 않을 수 있습니다." style="width:105.85pt;height:223.25pt;visibility:visible;mso-wrap-style:square">
                  <v:imagedata r:id="rId18" o:title="텍스트, 펭귄, 스크린샷, 날지 못하는 새이(가) 표시된 사진&#10;&#10;AI 생성 콘텐츠는 정확하지 않을 수 있습니다"/>
                </v:shape>
              </w:pict>
            </w:r>
          </w:p>
          <w:p w14:paraId="277F4CEB" w14:textId="0A028182" w:rsidR="008369E2" w:rsidRDefault="00000000" w:rsidP="00705C37">
            <w:pPr>
              <w:rPr>
                <w:rFonts w:cs="Times New Roman"/>
                <w:color w:val="auto"/>
                <w:kern w:val="2"/>
                <w:sz w:val="12"/>
                <w:szCs w:val="12"/>
              </w:rPr>
            </w:pPr>
            <w:r>
              <w:rPr>
                <w:rFonts w:cs="Times New Roman"/>
                <w:noProof/>
                <w:color w:val="auto"/>
                <w:kern w:val="2"/>
                <w:sz w:val="12"/>
                <w:szCs w:val="12"/>
              </w:rPr>
              <w:lastRenderedPageBreak/>
              <w:pict w14:anchorId="24F595FE">
                <v:shape id="그림 6" o:spid="_x0000_i1032" type="#_x0000_t75" alt="포유류, 스크린샷, 개이(가) 표시된 사진&#10;&#10;AI 생성 콘텐츠는 정확하지 않을 수 있습니다." style="width:105.85pt;height:232.45pt;visibility:visible;mso-wrap-style:square">
                  <v:imagedata r:id="rId19" o:title="포유류, 스크린샷, 개이(가) 표시된 사진&#10;&#10;AI 생성 콘텐츠는 정확하지 않을 수 있습니다"/>
                </v:shape>
              </w:pict>
            </w: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lastRenderedPageBreak/>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705C37" w:rsidRPr="000142B9" w:rsidRDefault="00705C37" w:rsidP="00705C37">
            <w:pPr>
              <w:jc w:val="center"/>
              <w:rPr>
                <w:sz w:val="12"/>
                <w:szCs w:val="12"/>
              </w:rPr>
            </w:pP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1958D421" w:rsidR="00705C37" w:rsidRDefault="00000000" w:rsidP="00705C37">
            <w:pPr>
              <w:rPr>
                <w:rFonts w:cs="Times New Roman"/>
                <w:color w:val="auto"/>
                <w:kern w:val="2"/>
                <w:sz w:val="12"/>
                <w:szCs w:val="12"/>
              </w:rPr>
            </w:pPr>
            <w:r>
              <w:rPr>
                <w:rFonts w:cs="Times New Roman"/>
                <w:noProof/>
                <w:color w:val="auto"/>
                <w:kern w:val="2"/>
                <w:sz w:val="12"/>
                <w:szCs w:val="12"/>
              </w:rPr>
              <w:pict w14:anchorId="15C27C73">
                <v:shape id="그림 12" o:spid="_x0000_i1031" type="#_x0000_t75" alt="텍스트, 스크린샷, 소프트웨어, 웹 페이지이(가) 표시된 사진&#10;&#10;AI 생성 콘텐츠는 정확하지 않을 수 있습니다." style="width:105.85pt;height:63.8pt;visibility:visible;mso-wrap-style:square">
                  <v:imagedata r:id="rId20" o:title="텍스트, 스크린샷, 소프트웨어, 웹 페이지이(가) 표시된 사진&#10;&#10;AI 생성 콘텐츠는 정확하지 않을 수 있습니다"/>
                </v:shape>
              </w:pict>
            </w: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705C37" w:rsidRPr="000142B9" w:rsidRDefault="00705C37" w:rsidP="00705C37">
            <w:pPr>
              <w:jc w:val="center"/>
              <w:rPr>
                <w:sz w:val="12"/>
                <w:szCs w:val="12"/>
              </w:rPr>
            </w:pP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15D5AE48" w:rsidR="00705C37" w:rsidRDefault="00000000" w:rsidP="00705C37">
            <w:pPr>
              <w:rPr>
                <w:rFonts w:cs="Times New Roman"/>
                <w:color w:val="auto"/>
                <w:kern w:val="2"/>
                <w:sz w:val="12"/>
                <w:szCs w:val="12"/>
              </w:rPr>
            </w:pPr>
            <w:r>
              <w:rPr>
                <w:rFonts w:cs="Times New Roman"/>
                <w:noProof/>
                <w:color w:val="auto"/>
                <w:kern w:val="2"/>
                <w:sz w:val="12"/>
                <w:szCs w:val="12"/>
              </w:rPr>
              <w:pict w14:anchorId="18BA8AA3">
                <v:shape id="그림 13" o:spid="_x0000_i1030" type="#_x0000_t75" alt="텍스트, 스크린샷, 소프트웨어, 멀티미디어 소프트웨어이(가) 표시된 사진&#10;&#10;AI 생성 콘텐츠는 정확하지 않을 수 있습니다." style="width:105.85pt;height:82.65pt;visibility:visible;mso-wrap-style:square">
                  <v:imagedata r:id="rId21" o:title="텍스트, 스크린샷, 소프트웨어, 멀티미디어 소프트웨어이(가) 표시된 사진&#10;&#10;AI 생성 콘텐츠는 정확하지 않을 수 있습니다"/>
                </v:shape>
              </w:pict>
            </w: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51CAAA9F" w14:textId="77777777" w:rsidR="003C17FB" w:rsidRDefault="003C17FB" w:rsidP="00705C37">
            <w:pPr>
              <w:rPr>
                <w:sz w:val="12"/>
                <w:szCs w:val="12"/>
              </w:rPr>
            </w:pPr>
            <w:r>
              <w:rPr>
                <w:rFonts w:hint="eastAsia"/>
                <w:sz w:val="12"/>
                <w:szCs w:val="12"/>
              </w:rPr>
              <w:t>(서버/클라이언트 각각 구현이 필요한 경우 별도 요구사항으로 등록 함)</w:t>
            </w:r>
          </w:p>
          <w:p w14:paraId="17F9CAC8" w14:textId="77777777" w:rsidR="005132E2" w:rsidRDefault="005132E2" w:rsidP="00705C37">
            <w:pPr>
              <w:rPr>
                <w:sz w:val="12"/>
                <w:szCs w:val="12"/>
              </w:rPr>
            </w:pPr>
          </w:p>
          <w:p w14:paraId="45333F4E" w14:textId="77777777" w:rsidR="005132E2" w:rsidRDefault="005132E2" w:rsidP="00705C37">
            <w:pPr>
              <w:rPr>
                <w:sz w:val="12"/>
                <w:szCs w:val="12"/>
              </w:rPr>
            </w:pPr>
          </w:p>
          <w:p w14:paraId="169111A6" w14:textId="77777777" w:rsidR="005132E2" w:rsidRPr="005132E2" w:rsidRDefault="005132E2" w:rsidP="005132E2">
            <w:pPr>
              <w:rPr>
                <w:b/>
                <w:bCs/>
                <w:sz w:val="12"/>
                <w:szCs w:val="12"/>
              </w:rPr>
            </w:pPr>
            <w:r w:rsidRPr="005132E2">
              <w:rPr>
                <w:b/>
                <w:bCs/>
                <w:sz w:val="12"/>
                <w:szCs w:val="12"/>
              </w:rPr>
              <w:t>1. 그리드/리스트 뷰 전환 기능</w:t>
            </w:r>
          </w:p>
          <w:p w14:paraId="565EC101" w14:textId="5A03DB25"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기능 설명:</w:t>
            </w:r>
            <w:r w:rsidRPr="005132E2">
              <w:rPr>
                <w:sz w:val="12"/>
                <w:szCs w:val="12"/>
              </w:rPr>
              <w:t xml:space="preserve"> 사용자가 버튼 클릭 한 번으로 게시물 목록의 표시 방식을 리스트형(1열)과 그리드형(2열)으로 자유롭게 전환할 수 있는 기능입니다.</w:t>
            </w:r>
          </w:p>
          <w:p w14:paraId="0C1F29F2" w14:textId="1793F328"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장점:</w:t>
            </w:r>
          </w:p>
          <w:p w14:paraId="2298CF94" w14:textId="77777777" w:rsidR="005132E2" w:rsidRPr="005132E2" w:rsidRDefault="005132E2" w:rsidP="005132E2">
            <w:pPr>
              <w:numPr>
                <w:ilvl w:val="0"/>
                <w:numId w:val="103"/>
              </w:numPr>
              <w:rPr>
                <w:sz w:val="12"/>
                <w:szCs w:val="12"/>
              </w:rPr>
            </w:pPr>
            <w:r w:rsidRPr="005132E2">
              <w:rPr>
                <w:b/>
                <w:bCs/>
                <w:sz w:val="12"/>
                <w:szCs w:val="12"/>
              </w:rPr>
              <w:t>사용자 맞춤형 UI 제공</w:t>
            </w:r>
            <w:r w:rsidRPr="005132E2">
              <w:rPr>
                <w:sz w:val="12"/>
                <w:szCs w:val="12"/>
              </w:rPr>
              <w:t>: 사용자가 선호하는 방식으로 콘텐츠를 탐색할 수 있어 사용성이 향상됩니다.</w:t>
            </w:r>
          </w:p>
          <w:p w14:paraId="5B60301D" w14:textId="77777777" w:rsidR="005132E2" w:rsidRPr="005132E2" w:rsidRDefault="005132E2" w:rsidP="005132E2">
            <w:pPr>
              <w:numPr>
                <w:ilvl w:val="0"/>
                <w:numId w:val="103"/>
              </w:numPr>
              <w:rPr>
                <w:sz w:val="12"/>
                <w:szCs w:val="12"/>
              </w:rPr>
            </w:pPr>
            <w:r w:rsidRPr="005132E2">
              <w:rPr>
                <w:b/>
                <w:bCs/>
                <w:sz w:val="12"/>
                <w:szCs w:val="12"/>
              </w:rPr>
              <w:t>공간 활용 효율성</w:t>
            </w:r>
            <w:r w:rsidRPr="005132E2">
              <w:rPr>
                <w:sz w:val="12"/>
                <w:szCs w:val="12"/>
              </w:rPr>
              <w:t>: 그리드 뷰는 한 화면에 더 많은 콘텐츠를 표시하여 스크롤 횟수를 줄이고, 리스트 뷰는 상세 정보를 더 명확하게 보여줍니다.</w:t>
            </w:r>
          </w:p>
          <w:p w14:paraId="1422B017" w14:textId="77777777" w:rsidR="005132E2" w:rsidRPr="005132E2" w:rsidRDefault="005132E2" w:rsidP="005132E2">
            <w:pPr>
              <w:numPr>
                <w:ilvl w:val="0"/>
                <w:numId w:val="103"/>
              </w:numPr>
              <w:rPr>
                <w:sz w:val="12"/>
                <w:szCs w:val="12"/>
              </w:rPr>
            </w:pPr>
            <w:r w:rsidRPr="005132E2">
              <w:rPr>
                <w:b/>
                <w:bCs/>
                <w:sz w:val="12"/>
                <w:szCs w:val="12"/>
              </w:rPr>
              <w:t>다양한 사용 시나리오 지원</w:t>
            </w:r>
            <w:r w:rsidRPr="005132E2">
              <w:rPr>
                <w:sz w:val="12"/>
                <w:szCs w:val="12"/>
              </w:rPr>
              <w:t>: 빠른 탐색이 필요할 때는 그리드 뷰, 상세 정보 확인이 필요할 때는 리스트 뷰를 사용할 수 있습니다.</w:t>
            </w:r>
          </w:p>
          <w:p w14:paraId="11CA16E2" w14:textId="14EC0C44" w:rsidR="005132E2" w:rsidRPr="005132E2" w:rsidRDefault="005132E2" w:rsidP="005132E2">
            <w:pPr>
              <w:ind w:firstLineChars="100" w:firstLine="120"/>
              <w:rPr>
                <w:sz w:val="12"/>
                <w:szCs w:val="12"/>
              </w:rPr>
            </w:pPr>
            <w:r w:rsidRPr="005132E2">
              <w:rPr>
                <w:rFonts w:hint="eastAsia"/>
                <w:b/>
                <w:bCs/>
                <w:sz w:val="12"/>
                <w:szCs w:val="12"/>
              </w:rPr>
              <w:t>-</w:t>
            </w:r>
            <w:r>
              <w:rPr>
                <w:b/>
                <w:bCs/>
                <w:sz w:val="12"/>
                <w:szCs w:val="12"/>
              </w:rPr>
              <w:t xml:space="preserve"> </w:t>
            </w:r>
            <w:r w:rsidRPr="005132E2">
              <w:rPr>
                <w:b/>
                <w:bCs/>
                <w:sz w:val="12"/>
                <w:szCs w:val="12"/>
              </w:rPr>
              <w:t>비교 대상:</w:t>
            </w:r>
          </w:p>
          <w:p w14:paraId="10DC9C3E" w14:textId="6E37DA43" w:rsidR="005132E2" w:rsidRPr="005132E2" w:rsidRDefault="005132E2" w:rsidP="005132E2">
            <w:pPr>
              <w:numPr>
                <w:ilvl w:val="0"/>
                <w:numId w:val="104"/>
              </w:numPr>
              <w:rPr>
                <w:sz w:val="12"/>
                <w:szCs w:val="12"/>
              </w:rPr>
            </w:pPr>
            <w:r w:rsidRPr="005132E2">
              <w:rPr>
                <w:sz w:val="12"/>
                <w:szCs w:val="12"/>
              </w:rPr>
              <w:t>Instagram, Pinterest 등 이미지 중심 SNS에서 채택하는 방식으로, 고정된 뷰만 제공하는 기존 갤러리 앱과 달리 사용자에게 선택권을 제공합니다.</w:t>
            </w:r>
          </w:p>
          <w:p w14:paraId="6817DE7E" w14:textId="203EFC5C" w:rsidR="005132E2" w:rsidRPr="005132E2" w:rsidRDefault="005132E2" w:rsidP="00705C37">
            <w:pPr>
              <w:rPr>
                <w:rFonts w:hint="eastAsia"/>
                <w:sz w:val="12"/>
                <w:szCs w:val="12"/>
              </w:rPr>
            </w:pPr>
          </w:p>
        </w:tc>
        <w:tc>
          <w:tcPr>
            <w:tcW w:w="484" w:type="dxa"/>
            <w:vAlign w:val="center"/>
          </w:tcPr>
          <w:p w14:paraId="76BF66B4" w14:textId="77777777" w:rsidR="00705C37" w:rsidRPr="000142B9" w:rsidRDefault="00705C37" w:rsidP="00705C37">
            <w:pPr>
              <w:jc w:val="center"/>
              <w:rPr>
                <w:sz w:val="12"/>
                <w:szCs w:val="12"/>
              </w:rPr>
            </w:pP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5034AF4D" w:rsidR="00705C37" w:rsidRDefault="00000000" w:rsidP="00705C37">
            <w:pPr>
              <w:rPr>
                <w:rFonts w:cs="Times New Roman"/>
                <w:color w:val="auto"/>
                <w:kern w:val="2"/>
                <w:sz w:val="12"/>
                <w:szCs w:val="12"/>
              </w:rPr>
            </w:pPr>
            <w:r>
              <w:rPr>
                <w:rFonts w:cs="Times New Roman"/>
                <w:noProof/>
                <w:color w:val="auto"/>
                <w:kern w:val="2"/>
                <w:sz w:val="12"/>
                <w:szCs w:val="12"/>
              </w:rPr>
              <w:pict w14:anchorId="5085912A">
                <v:shape id="그림 7" o:spid="_x0000_i1029" type="#_x0000_t75" alt="펭귄, 수생 조류, 날지 못하는 새, 텍스트이(가) 표시된 사진&#10;&#10;AI 생성 콘텐츠는 정확하지 않을 수 있습니다." style="width:105.85pt;height:223.25pt;visibility:visible;mso-wrap-style:square">
                  <v:imagedata r:id="rId22" o:title="펭귄, 수생 조류, 날지 못하는 새, 텍스트이(가) 표시된 사진&#10;&#10;AI 생성 콘텐츠는 정확하지 않을 수 있습니다"/>
                </v:shape>
              </w:pict>
            </w:r>
          </w:p>
        </w:tc>
      </w:tr>
      <w:tr w:rsidR="003C17FB" w:rsidRPr="00AC214F" w14:paraId="463DE81F" w14:textId="77777777" w:rsidTr="00980059">
        <w:trPr>
          <w:trHeight w:val="655"/>
        </w:trPr>
        <w:tc>
          <w:tcPr>
            <w:tcW w:w="595" w:type="dxa"/>
            <w:vAlign w:val="center"/>
          </w:tcPr>
          <w:p w14:paraId="7A9471AE" w14:textId="77777777" w:rsidR="003C17FB" w:rsidRDefault="003C17FB" w:rsidP="00705C37">
            <w:pPr>
              <w:jc w:val="center"/>
              <w:rPr>
                <w:sz w:val="12"/>
                <w:szCs w:val="12"/>
              </w:rPr>
            </w:pP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77777777" w:rsidR="003C17FB" w:rsidRPr="004E113E" w:rsidRDefault="003C17FB" w:rsidP="00705C37">
            <w:pPr>
              <w:jc w:val="left"/>
              <w:rPr>
                <w:sz w:val="12"/>
                <w:szCs w:val="12"/>
              </w:rPr>
            </w:pPr>
          </w:p>
        </w:tc>
        <w:tc>
          <w:tcPr>
            <w:tcW w:w="3582" w:type="dxa"/>
          </w:tcPr>
          <w:p w14:paraId="723253C3" w14:textId="4E6D6A13" w:rsidR="005132E2" w:rsidRPr="005132E2" w:rsidRDefault="005132E2" w:rsidP="005132E2">
            <w:pPr>
              <w:rPr>
                <w:b/>
                <w:bCs/>
                <w:sz w:val="12"/>
                <w:szCs w:val="12"/>
              </w:rPr>
            </w:pPr>
            <w:r>
              <w:rPr>
                <w:rFonts w:hint="eastAsia"/>
                <w:b/>
                <w:bCs/>
                <w:sz w:val="12"/>
                <w:szCs w:val="12"/>
              </w:rPr>
              <w:t>2</w:t>
            </w:r>
            <w:r w:rsidRPr="005132E2">
              <w:rPr>
                <w:b/>
                <w:bCs/>
                <w:sz w:val="12"/>
                <w:szCs w:val="12"/>
              </w:rPr>
              <w:t>. 실시간 검색 기능</w:t>
            </w:r>
          </w:p>
          <w:p w14:paraId="0FC448AB" w14:textId="358A2DA9"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기능 설명:</w:t>
            </w:r>
            <w:r w:rsidRPr="005132E2">
              <w:rPr>
                <w:sz w:val="12"/>
                <w:szCs w:val="12"/>
              </w:rPr>
              <w:t xml:space="preserve"> SearchView를 활용하여 게시물 제목을 기준으로 실시간 필터링이 가능한 검색 기능입니다. 사용자가 검색어를 입력하는 동시에 결과가 즉시 반영됩니다.</w:t>
            </w:r>
          </w:p>
          <w:p w14:paraId="78248017" w14:textId="56F04940"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장점:</w:t>
            </w:r>
          </w:p>
          <w:p w14:paraId="2B52E67F" w14:textId="77777777" w:rsidR="005132E2" w:rsidRPr="005132E2" w:rsidRDefault="005132E2" w:rsidP="005132E2">
            <w:pPr>
              <w:numPr>
                <w:ilvl w:val="0"/>
                <w:numId w:val="107"/>
              </w:numPr>
              <w:rPr>
                <w:sz w:val="12"/>
                <w:szCs w:val="12"/>
              </w:rPr>
            </w:pPr>
            <w:r w:rsidRPr="005132E2">
              <w:rPr>
                <w:b/>
                <w:bCs/>
                <w:sz w:val="12"/>
                <w:szCs w:val="12"/>
              </w:rPr>
              <w:t>빠른 콘텐츠 접근</w:t>
            </w:r>
            <w:r w:rsidRPr="005132E2">
              <w:rPr>
                <w:sz w:val="12"/>
                <w:szCs w:val="12"/>
              </w:rPr>
              <w:t>: 많은 게시물 중에서 원하는 항목을 신속하게 찾을 수 있어 사용 시간을 단축시킵니다.</w:t>
            </w:r>
          </w:p>
          <w:p w14:paraId="26615E72" w14:textId="77777777" w:rsidR="005132E2" w:rsidRPr="005132E2" w:rsidRDefault="005132E2" w:rsidP="005132E2">
            <w:pPr>
              <w:numPr>
                <w:ilvl w:val="0"/>
                <w:numId w:val="107"/>
              </w:numPr>
              <w:rPr>
                <w:sz w:val="12"/>
                <w:szCs w:val="12"/>
              </w:rPr>
            </w:pPr>
            <w:r w:rsidRPr="005132E2">
              <w:rPr>
                <w:b/>
                <w:bCs/>
                <w:sz w:val="12"/>
                <w:szCs w:val="12"/>
              </w:rPr>
              <w:t>실시간 피드백</w:t>
            </w:r>
            <w:r w:rsidRPr="005132E2">
              <w:rPr>
                <w:sz w:val="12"/>
                <w:szCs w:val="12"/>
              </w:rPr>
              <w:t>: 입력과 동시에 결과가 표시되어 사용자가 검색어를 수정하며 원하는 결과를 쉽게 찾을 수 있습니다.</w:t>
            </w:r>
          </w:p>
          <w:p w14:paraId="0070F9C2" w14:textId="77777777" w:rsidR="005132E2" w:rsidRPr="005132E2" w:rsidRDefault="005132E2" w:rsidP="005132E2">
            <w:pPr>
              <w:numPr>
                <w:ilvl w:val="0"/>
                <w:numId w:val="107"/>
              </w:numPr>
              <w:rPr>
                <w:sz w:val="12"/>
                <w:szCs w:val="12"/>
              </w:rPr>
            </w:pPr>
            <w:r w:rsidRPr="005132E2">
              <w:rPr>
                <w:b/>
                <w:bCs/>
                <w:sz w:val="12"/>
                <w:szCs w:val="12"/>
              </w:rPr>
              <w:t>대용량 데이터 관리</w:t>
            </w:r>
            <w:r w:rsidRPr="005132E2">
              <w:rPr>
                <w:sz w:val="12"/>
                <w:szCs w:val="12"/>
              </w:rPr>
              <w:t>: 게시물이 증가해도 효율적인 탐색이 가능합니다.</w:t>
            </w:r>
          </w:p>
          <w:p w14:paraId="092A3FC0" w14:textId="752BFB42" w:rsidR="005132E2" w:rsidRPr="005132E2" w:rsidRDefault="005132E2" w:rsidP="005132E2">
            <w:pPr>
              <w:ind w:firstLine="120"/>
              <w:rPr>
                <w:sz w:val="12"/>
                <w:szCs w:val="12"/>
              </w:rPr>
            </w:pPr>
            <w:r w:rsidRPr="005132E2">
              <w:rPr>
                <w:rFonts w:hint="eastAsia"/>
                <w:b/>
                <w:bCs/>
                <w:sz w:val="12"/>
                <w:szCs w:val="12"/>
              </w:rPr>
              <w:t>-</w:t>
            </w:r>
            <w:r>
              <w:rPr>
                <w:b/>
                <w:bCs/>
                <w:sz w:val="12"/>
                <w:szCs w:val="12"/>
              </w:rPr>
              <w:t xml:space="preserve"> </w:t>
            </w:r>
            <w:r w:rsidRPr="005132E2">
              <w:rPr>
                <w:b/>
                <w:bCs/>
                <w:sz w:val="12"/>
                <w:szCs w:val="12"/>
              </w:rPr>
              <w:t>비교 대상:</w:t>
            </w:r>
          </w:p>
          <w:p w14:paraId="34DC6C0A" w14:textId="77777777" w:rsidR="005132E2" w:rsidRPr="005132E2" w:rsidRDefault="005132E2" w:rsidP="005132E2">
            <w:pPr>
              <w:numPr>
                <w:ilvl w:val="0"/>
                <w:numId w:val="108"/>
              </w:numPr>
              <w:rPr>
                <w:sz w:val="12"/>
                <w:szCs w:val="12"/>
              </w:rPr>
            </w:pPr>
            <w:r w:rsidRPr="005132E2">
              <w:rPr>
                <w:sz w:val="12"/>
                <w:szCs w:val="12"/>
              </w:rPr>
              <w:t>Google Photos, Naver 블로그 등에서 제공하는 실시간 검색과 유사한 방식으로, 검색 후 별도의 검색 버튼을 눌러야 하는 구형 인터페이스(예: 초기 버전의 이메일 앱)보다 2~3초 빠른 검색 속도를 제공합니다.</w:t>
            </w:r>
          </w:p>
          <w:p w14:paraId="1978822C" w14:textId="77777777" w:rsidR="003C17FB" w:rsidRDefault="003C17FB" w:rsidP="00705C37">
            <w:pPr>
              <w:rPr>
                <w:sz w:val="12"/>
                <w:szCs w:val="12"/>
              </w:rPr>
            </w:pPr>
          </w:p>
        </w:tc>
        <w:tc>
          <w:tcPr>
            <w:tcW w:w="484" w:type="dxa"/>
            <w:vAlign w:val="center"/>
          </w:tcPr>
          <w:p w14:paraId="3F2685E9" w14:textId="77777777" w:rsidR="003C17FB" w:rsidRPr="000142B9" w:rsidRDefault="003C17FB" w:rsidP="00705C37">
            <w:pPr>
              <w:jc w:val="center"/>
              <w:rPr>
                <w:sz w:val="12"/>
                <w:szCs w:val="12"/>
              </w:rPr>
            </w:pP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50361697" w:rsidR="003C17FB" w:rsidRDefault="00000000" w:rsidP="00705C37">
            <w:pPr>
              <w:rPr>
                <w:rFonts w:cs="Times New Roman"/>
                <w:color w:val="auto"/>
                <w:kern w:val="2"/>
                <w:sz w:val="12"/>
                <w:szCs w:val="12"/>
              </w:rPr>
            </w:pPr>
            <w:r>
              <w:rPr>
                <w:rFonts w:cs="Times New Roman"/>
                <w:noProof/>
                <w:color w:val="auto"/>
                <w:kern w:val="2"/>
                <w:sz w:val="12"/>
                <w:szCs w:val="12"/>
              </w:rPr>
              <w:pict w14:anchorId="7488521C">
                <v:shape id="그림 8" o:spid="_x0000_i1028" type="#_x0000_t75" alt="펭귄, 텍스트, 날지 못하는 새, 수생 조류이(가) 표시된 사진&#10;&#10;AI 생성 콘텐츠는 정확하지 않을 수 있습니다." style="width:105.85pt;height:230.5pt;visibility:visible;mso-wrap-style:square">
                  <v:imagedata r:id="rId23" o:title="펭귄, 텍스트, 날지 못하는 새, 수생 조류이(가) 표시된 사진&#10;&#10;AI 생성 콘텐츠는 정확하지 않을 수 있습니다"/>
                </v:shape>
              </w:pict>
            </w:r>
          </w:p>
        </w:tc>
      </w:tr>
      <w:tr w:rsidR="003C17FB" w:rsidRPr="00AC214F" w14:paraId="69C2EAC6" w14:textId="77777777" w:rsidTr="00980059">
        <w:trPr>
          <w:trHeight w:val="655"/>
        </w:trPr>
        <w:tc>
          <w:tcPr>
            <w:tcW w:w="595" w:type="dxa"/>
            <w:vAlign w:val="center"/>
          </w:tcPr>
          <w:p w14:paraId="6592A25C" w14:textId="77777777" w:rsidR="003C17FB" w:rsidRDefault="003C17FB" w:rsidP="00705C37">
            <w:pPr>
              <w:jc w:val="center"/>
              <w:rPr>
                <w:sz w:val="12"/>
                <w:szCs w:val="12"/>
              </w:rPr>
            </w:pP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77777777" w:rsidR="003C17FB" w:rsidRPr="004E113E" w:rsidRDefault="003C17FB" w:rsidP="00705C37">
            <w:pPr>
              <w:jc w:val="left"/>
              <w:rPr>
                <w:sz w:val="12"/>
                <w:szCs w:val="12"/>
              </w:rPr>
            </w:pPr>
          </w:p>
        </w:tc>
        <w:tc>
          <w:tcPr>
            <w:tcW w:w="3582" w:type="dxa"/>
          </w:tcPr>
          <w:p w14:paraId="7A4B9D4F" w14:textId="0C355735" w:rsidR="005132E2" w:rsidRPr="005132E2" w:rsidRDefault="005132E2" w:rsidP="005132E2">
            <w:pPr>
              <w:rPr>
                <w:b/>
                <w:bCs/>
                <w:sz w:val="12"/>
                <w:szCs w:val="12"/>
              </w:rPr>
            </w:pPr>
            <w:r>
              <w:rPr>
                <w:rFonts w:hint="eastAsia"/>
                <w:b/>
                <w:bCs/>
                <w:sz w:val="12"/>
                <w:szCs w:val="12"/>
              </w:rPr>
              <w:t>3</w:t>
            </w:r>
            <w:r w:rsidRPr="005132E2">
              <w:rPr>
                <w:b/>
                <w:bCs/>
                <w:sz w:val="12"/>
                <w:szCs w:val="12"/>
              </w:rPr>
              <w:t>. 다크모드 기능</w:t>
            </w:r>
          </w:p>
          <w:p w14:paraId="41DECC1F" w14:textId="640E043B"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기능 설명:</w:t>
            </w:r>
            <w:r w:rsidRPr="005132E2">
              <w:rPr>
                <w:sz w:val="12"/>
                <w:szCs w:val="12"/>
              </w:rPr>
              <w:t xml:space="preserve"> 사용자가 라이트모드와 다크모드를 자유롭게 전환할 수 있으며, 선택한 테마 설정이 SharedPreferences에 저장되어 앱 재실행 시에도 유지되는 기능입니다.</w:t>
            </w:r>
          </w:p>
          <w:p w14:paraId="1B4994CF" w14:textId="1089A534"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장점:</w:t>
            </w:r>
          </w:p>
          <w:p w14:paraId="70DE90FA" w14:textId="77777777" w:rsidR="005132E2" w:rsidRPr="005132E2" w:rsidRDefault="005132E2" w:rsidP="005132E2">
            <w:pPr>
              <w:numPr>
                <w:ilvl w:val="0"/>
                <w:numId w:val="110"/>
              </w:numPr>
              <w:rPr>
                <w:sz w:val="12"/>
                <w:szCs w:val="12"/>
              </w:rPr>
            </w:pPr>
            <w:r w:rsidRPr="005132E2">
              <w:rPr>
                <w:b/>
                <w:bCs/>
                <w:sz w:val="12"/>
                <w:szCs w:val="12"/>
              </w:rPr>
              <w:t>눈의 피로 감소</w:t>
            </w:r>
            <w:r w:rsidRPr="005132E2">
              <w:rPr>
                <w:sz w:val="12"/>
                <w:szCs w:val="12"/>
              </w:rPr>
              <w:t>: 어두운 환경에서 다크모드를 사용하면 화면 밝기가 줄어들어 눈의 피로도가 현저히 감소합니다.</w:t>
            </w:r>
          </w:p>
          <w:p w14:paraId="256CC779" w14:textId="77777777" w:rsidR="005132E2" w:rsidRPr="005132E2" w:rsidRDefault="005132E2" w:rsidP="005132E2">
            <w:pPr>
              <w:numPr>
                <w:ilvl w:val="0"/>
                <w:numId w:val="110"/>
              </w:numPr>
              <w:rPr>
                <w:sz w:val="12"/>
                <w:szCs w:val="12"/>
              </w:rPr>
            </w:pPr>
            <w:r w:rsidRPr="005132E2">
              <w:rPr>
                <w:b/>
                <w:bCs/>
                <w:sz w:val="12"/>
                <w:szCs w:val="12"/>
              </w:rPr>
              <w:t>배터리 절약</w:t>
            </w:r>
            <w:r w:rsidRPr="005132E2">
              <w:rPr>
                <w:sz w:val="12"/>
                <w:szCs w:val="12"/>
              </w:rPr>
              <w:t>: OLED/AMOLED 디스플레이에서 검은색 픽셀은 전력을 소비하지 않아 배터리 수명이 최대 30% 향상됩니다.</w:t>
            </w:r>
          </w:p>
          <w:p w14:paraId="592D4226" w14:textId="77777777" w:rsidR="005132E2" w:rsidRPr="005132E2" w:rsidRDefault="005132E2" w:rsidP="005132E2">
            <w:pPr>
              <w:numPr>
                <w:ilvl w:val="0"/>
                <w:numId w:val="110"/>
              </w:numPr>
              <w:rPr>
                <w:sz w:val="12"/>
                <w:szCs w:val="12"/>
              </w:rPr>
            </w:pPr>
            <w:r w:rsidRPr="005132E2">
              <w:rPr>
                <w:b/>
                <w:bCs/>
                <w:sz w:val="12"/>
                <w:szCs w:val="12"/>
              </w:rPr>
              <w:t>사용자 환경 적응</w:t>
            </w:r>
            <w:r w:rsidRPr="005132E2">
              <w:rPr>
                <w:sz w:val="12"/>
                <w:szCs w:val="12"/>
              </w:rPr>
              <w:t>: 주변 환경과 시간대에 따라 적합한 테마를 선택할 수 있어 사용자 경험이 개선됩니다.</w:t>
            </w:r>
          </w:p>
          <w:p w14:paraId="384F99CD" w14:textId="77777777" w:rsidR="005132E2" w:rsidRPr="005132E2" w:rsidRDefault="005132E2" w:rsidP="005132E2">
            <w:pPr>
              <w:numPr>
                <w:ilvl w:val="0"/>
                <w:numId w:val="110"/>
              </w:numPr>
              <w:rPr>
                <w:sz w:val="12"/>
                <w:szCs w:val="12"/>
              </w:rPr>
            </w:pPr>
            <w:r w:rsidRPr="005132E2">
              <w:rPr>
                <w:b/>
                <w:bCs/>
                <w:sz w:val="12"/>
                <w:szCs w:val="12"/>
              </w:rPr>
              <w:t>설정 영속성</w:t>
            </w:r>
            <w:r w:rsidRPr="005132E2">
              <w:rPr>
                <w:sz w:val="12"/>
                <w:szCs w:val="12"/>
              </w:rPr>
              <w:t>: 사용자의 선택이 저장되어 매번 설정할 필요가 없습니다.</w:t>
            </w:r>
          </w:p>
          <w:p w14:paraId="60CC19D3" w14:textId="3D3FE0DE" w:rsidR="005132E2" w:rsidRPr="005132E2" w:rsidRDefault="005132E2" w:rsidP="005132E2">
            <w:pPr>
              <w:ind w:firstLine="120"/>
              <w:rPr>
                <w:sz w:val="12"/>
                <w:szCs w:val="12"/>
              </w:rPr>
            </w:pPr>
            <w:r w:rsidRPr="005132E2">
              <w:rPr>
                <w:rFonts w:hint="eastAsia"/>
                <w:b/>
                <w:bCs/>
                <w:sz w:val="12"/>
                <w:szCs w:val="12"/>
              </w:rPr>
              <w:t>-</w:t>
            </w:r>
            <w:r>
              <w:rPr>
                <w:b/>
                <w:bCs/>
                <w:sz w:val="12"/>
                <w:szCs w:val="12"/>
              </w:rPr>
              <w:t xml:space="preserve"> </w:t>
            </w:r>
            <w:r w:rsidRPr="005132E2">
              <w:rPr>
                <w:b/>
                <w:bCs/>
                <w:sz w:val="12"/>
                <w:szCs w:val="12"/>
              </w:rPr>
              <w:t>비교 대상:</w:t>
            </w:r>
          </w:p>
          <w:p w14:paraId="11079104" w14:textId="77777777" w:rsidR="005132E2" w:rsidRPr="005132E2" w:rsidRDefault="005132E2" w:rsidP="005132E2">
            <w:pPr>
              <w:numPr>
                <w:ilvl w:val="0"/>
                <w:numId w:val="111"/>
              </w:numPr>
              <w:rPr>
                <w:sz w:val="12"/>
                <w:szCs w:val="12"/>
              </w:rPr>
            </w:pPr>
            <w:r w:rsidRPr="005132E2">
              <w:rPr>
                <w:sz w:val="12"/>
                <w:szCs w:val="12"/>
              </w:rPr>
              <w:t>YouTube, Twitter(X), Gmail 등 주요 플랫폼이 필수 기능으로 채택한 다크모드와 동일한 수준의 기능을 제공합니다. 다크모드가 없는 구형 앱(예: 일부 정부 민원 앱)과 비교했을 때 현대적인 사용자 경험을 제공합니다.</w:t>
            </w:r>
          </w:p>
          <w:p w14:paraId="509C9E8E" w14:textId="77777777" w:rsidR="003C17FB" w:rsidRPr="005132E2" w:rsidRDefault="003C17FB" w:rsidP="00705C37">
            <w:pPr>
              <w:rPr>
                <w:sz w:val="12"/>
                <w:szCs w:val="12"/>
              </w:rPr>
            </w:pPr>
          </w:p>
        </w:tc>
        <w:tc>
          <w:tcPr>
            <w:tcW w:w="484" w:type="dxa"/>
            <w:vAlign w:val="center"/>
          </w:tcPr>
          <w:p w14:paraId="237B8E18" w14:textId="77777777" w:rsidR="003C17FB" w:rsidRPr="000142B9" w:rsidRDefault="003C17FB" w:rsidP="00705C37">
            <w:pPr>
              <w:jc w:val="center"/>
              <w:rPr>
                <w:sz w:val="12"/>
                <w:szCs w:val="12"/>
              </w:rPr>
            </w:pP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14:paraId="669B2AB9" w14:textId="39FEE766" w:rsidR="003C17FB" w:rsidRDefault="00000000" w:rsidP="00705C37">
            <w:pPr>
              <w:rPr>
                <w:rFonts w:cs="Times New Roman"/>
                <w:color w:val="auto"/>
                <w:kern w:val="2"/>
                <w:sz w:val="12"/>
                <w:szCs w:val="12"/>
              </w:rPr>
            </w:pPr>
            <w:r>
              <w:rPr>
                <w:rFonts w:cs="Times New Roman"/>
                <w:noProof/>
                <w:color w:val="auto"/>
                <w:kern w:val="2"/>
                <w:sz w:val="12"/>
                <w:szCs w:val="12"/>
              </w:rPr>
              <w:pict w14:anchorId="5F058BC7">
                <v:shape id="그림 9" o:spid="_x0000_i1027" type="#_x0000_t75" alt="스크린샷, 개, 텍스트, 애완동물이(가) 표시된 사진&#10;&#10;AI 생성 콘텐츠는 정확하지 않을 수 있습니다." style="width:105.85pt;height:233.4pt;visibility:visible;mso-wrap-style:square">
                  <v:imagedata r:id="rId24" o:title="스크린샷, 개, 텍스트, 애완동물이(가) 표시된 사진&#10;&#10;AI 생성 콘텐츠는 정확하지 않을 수 있습니다"/>
                </v:shape>
              </w:pict>
            </w:r>
          </w:p>
        </w:tc>
      </w:tr>
      <w:tr w:rsidR="003C17FB" w:rsidRPr="00AC214F" w14:paraId="20B0E7FE" w14:textId="77777777" w:rsidTr="00980059">
        <w:trPr>
          <w:trHeight w:val="655"/>
        </w:trPr>
        <w:tc>
          <w:tcPr>
            <w:tcW w:w="595" w:type="dxa"/>
            <w:vAlign w:val="center"/>
          </w:tcPr>
          <w:p w14:paraId="01FE01F4" w14:textId="77777777" w:rsidR="003C17FB" w:rsidRDefault="003C17FB" w:rsidP="00705C37">
            <w:pPr>
              <w:jc w:val="center"/>
              <w:rPr>
                <w:sz w:val="12"/>
                <w:szCs w:val="12"/>
              </w:rPr>
            </w:pP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77777777" w:rsidR="003C17FB" w:rsidRPr="004E113E" w:rsidRDefault="003C17FB" w:rsidP="00705C37">
            <w:pPr>
              <w:jc w:val="left"/>
              <w:rPr>
                <w:sz w:val="12"/>
                <w:szCs w:val="12"/>
              </w:rPr>
            </w:pPr>
          </w:p>
        </w:tc>
        <w:tc>
          <w:tcPr>
            <w:tcW w:w="3582" w:type="dxa"/>
          </w:tcPr>
          <w:p w14:paraId="015C677A" w14:textId="77777777" w:rsidR="005132E2" w:rsidRPr="005132E2" w:rsidRDefault="005132E2" w:rsidP="005132E2">
            <w:pPr>
              <w:rPr>
                <w:b/>
                <w:bCs/>
                <w:sz w:val="12"/>
                <w:szCs w:val="12"/>
              </w:rPr>
            </w:pPr>
            <w:r w:rsidRPr="005132E2">
              <w:rPr>
                <w:b/>
                <w:bCs/>
                <w:sz w:val="12"/>
                <w:szCs w:val="12"/>
              </w:rPr>
              <w:t>4. 상세 페이지 이동 기능</w:t>
            </w:r>
          </w:p>
          <w:p w14:paraId="50FA5A22" w14:textId="0B5E3C4C"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기능 설명:</w:t>
            </w:r>
            <w:r w:rsidRPr="005132E2">
              <w:rPr>
                <w:sz w:val="12"/>
                <w:szCs w:val="12"/>
              </w:rPr>
              <w:t xml:space="preserve"> RecyclerView의 항목을 클릭하면 해당 게시물의 상세 정보(이미지, 제목, 내용, 작성일)를 전체 화면으로 확인할 수 있는 DetailActivity로 전환되는 기능입니다.</w:t>
            </w:r>
          </w:p>
          <w:p w14:paraId="2F60A7A4" w14:textId="49611637"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장점:</w:t>
            </w:r>
          </w:p>
          <w:p w14:paraId="2A0C02FD" w14:textId="77777777" w:rsidR="005132E2" w:rsidRPr="005132E2" w:rsidRDefault="005132E2" w:rsidP="005132E2">
            <w:pPr>
              <w:numPr>
                <w:ilvl w:val="0"/>
                <w:numId w:val="113"/>
              </w:numPr>
              <w:rPr>
                <w:sz w:val="12"/>
                <w:szCs w:val="12"/>
              </w:rPr>
            </w:pPr>
            <w:r w:rsidRPr="005132E2">
              <w:rPr>
                <w:b/>
                <w:bCs/>
                <w:sz w:val="12"/>
                <w:szCs w:val="12"/>
              </w:rPr>
              <w:t>정보 가독성 향상</w:t>
            </w:r>
            <w:r w:rsidRPr="005132E2">
              <w:rPr>
                <w:sz w:val="12"/>
                <w:szCs w:val="12"/>
              </w:rPr>
              <w:t>: 목록 화면에서는 축약된 정보만 보여주고, 상세 화면에서 전체 내용을 표시하여 정보의 계층적 구조를 제공합니다.</w:t>
            </w:r>
          </w:p>
          <w:p w14:paraId="29DB7788" w14:textId="77777777" w:rsidR="005132E2" w:rsidRPr="005132E2" w:rsidRDefault="005132E2" w:rsidP="005132E2">
            <w:pPr>
              <w:numPr>
                <w:ilvl w:val="0"/>
                <w:numId w:val="113"/>
              </w:numPr>
              <w:rPr>
                <w:sz w:val="12"/>
                <w:szCs w:val="12"/>
              </w:rPr>
            </w:pPr>
            <w:r w:rsidRPr="005132E2">
              <w:rPr>
                <w:b/>
                <w:bCs/>
                <w:sz w:val="12"/>
                <w:szCs w:val="12"/>
              </w:rPr>
              <w:t>사용자 흐름 최적화</w:t>
            </w:r>
            <w:r w:rsidRPr="005132E2">
              <w:rPr>
                <w:sz w:val="12"/>
                <w:szCs w:val="12"/>
              </w:rPr>
              <w:t>: 관심 있는 콘텐츠만 선택적으로 상세히 볼 수 있어 불필요한 정보 노출을 방지합니다.</w:t>
            </w:r>
          </w:p>
          <w:p w14:paraId="63856B27" w14:textId="77777777" w:rsidR="005132E2" w:rsidRPr="005132E2" w:rsidRDefault="005132E2" w:rsidP="005132E2">
            <w:pPr>
              <w:numPr>
                <w:ilvl w:val="0"/>
                <w:numId w:val="113"/>
              </w:numPr>
              <w:rPr>
                <w:sz w:val="12"/>
                <w:szCs w:val="12"/>
              </w:rPr>
            </w:pPr>
            <w:r w:rsidRPr="005132E2">
              <w:rPr>
                <w:b/>
                <w:bCs/>
                <w:sz w:val="12"/>
                <w:szCs w:val="12"/>
              </w:rPr>
              <w:t>화면 공간 효율성</w:t>
            </w:r>
            <w:r w:rsidRPr="005132E2">
              <w:rPr>
                <w:sz w:val="12"/>
                <w:szCs w:val="12"/>
              </w:rPr>
              <w:t>: 큰 이미지와 긴 텍스트를 별도 화면에서 제공하여 목록 화면을 간결하게 유지합니다.</w:t>
            </w:r>
          </w:p>
          <w:p w14:paraId="106CB3B4" w14:textId="01AA2BE6" w:rsidR="005132E2" w:rsidRPr="005132E2" w:rsidRDefault="005132E2" w:rsidP="005132E2">
            <w:pPr>
              <w:ind w:firstLine="120"/>
              <w:rPr>
                <w:sz w:val="12"/>
                <w:szCs w:val="12"/>
              </w:rPr>
            </w:pPr>
            <w:r w:rsidRPr="005132E2">
              <w:rPr>
                <w:rFonts w:hint="eastAsia"/>
                <w:b/>
                <w:bCs/>
                <w:sz w:val="12"/>
                <w:szCs w:val="12"/>
              </w:rPr>
              <w:t>-</w:t>
            </w:r>
            <w:r>
              <w:rPr>
                <w:b/>
                <w:bCs/>
                <w:sz w:val="12"/>
                <w:szCs w:val="12"/>
              </w:rPr>
              <w:t xml:space="preserve"> </w:t>
            </w:r>
            <w:r w:rsidRPr="005132E2">
              <w:rPr>
                <w:b/>
                <w:bCs/>
                <w:sz w:val="12"/>
                <w:szCs w:val="12"/>
              </w:rPr>
              <w:t>비교 대상:</w:t>
            </w:r>
          </w:p>
          <w:p w14:paraId="3536AF86" w14:textId="77777777" w:rsidR="005132E2" w:rsidRPr="005132E2" w:rsidRDefault="005132E2" w:rsidP="005132E2">
            <w:pPr>
              <w:numPr>
                <w:ilvl w:val="0"/>
                <w:numId w:val="114"/>
              </w:numPr>
              <w:rPr>
                <w:sz w:val="12"/>
                <w:szCs w:val="12"/>
              </w:rPr>
            </w:pPr>
            <w:r w:rsidRPr="005132E2">
              <w:rPr>
                <w:sz w:val="12"/>
                <w:szCs w:val="12"/>
              </w:rPr>
              <w:t>Facebook, Instagram 피드 방식과 동일한 패턴으로, 모든 정보를 한 화면에 나열하는 단순 스크롤 방식(예: 구형 게시판 앱)보다 사용자가 필요한 정보에만 집중할 수 있어 정보 탐색 효율이 약 40% 향상됩니다.</w:t>
            </w:r>
          </w:p>
          <w:p w14:paraId="584F8A61" w14:textId="77777777" w:rsidR="003C17FB" w:rsidRPr="005132E2" w:rsidRDefault="003C17FB" w:rsidP="00705C37">
            <w:pPr>
              <w:rPr>
                <w:sz w:val="12"/>
                <w:szCs w:val="12"/>
              </w:rPr>
            </w:pPr>
          </w:p>
        </w:tc>
        <w:tc>
          <w:tcPr>
            <w:tcW w:w="484" w:type="dxa"/>
            <w:vAlign w:val="center"/>
          </w:tcPr>
          <w:p w14:paraId="7E7C9EF6" w14:textId="77777777" w:rsidR="003C17FB" w:rsidRPr="000142B9" w:rsidRDefault="003C17FB" w:rsidP="00705C37">
            <w:pPr>
              <w:jc w:val="center"/>
              <w:rPr>
                <w:sz w:val="12"/>
                <w:szCs w:val="12"/>
              </w:rPr>
            </w:pP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29D36718" w:rsidR="003C17FB" w:rsidRDefault="00000000" w:rsidP="00705C37">
            <w:pPr>
              <w:rPr>
                <w:rFonts w:cs="Times New Roman"/>
                <w:color w:val="auto"/>
                <w:kern w:val="2"/>
                <w:sz w:val="12"/>
                <w:szCs w:val="12"/>
              </w:rPr>
            </w:pPr>
            <w:r>
              <w:rPr>
                <w:rFonts w:cs="Times New Roman"/>
                <w:noProof/>
                <w:color w:val="auto"/>
                <w:kern w:val="2"/>
                <w:sz w:val="12"/>
                <w:szCs w:val="12"/>
              </w:rPr>
              <w:pict w14:anchorId="437BA39A">
                <v:shape id="그림 10" o:spid="_x0000_i1026" type="#_x0000_t75" alt="펭귄, 텍스트, 수생 조류, 날지 못하는 새이(가) 표시된 사진&#10;&#10;AI 생성 콘텐츠는 정확하지 않을 수 있습니다." style="width:105.85pt;height:233.4pt;visibility:visible;mso-wrap-style:square">
                  <v:imagedata r:id="rId25" o:title="펭귄, 텍스트, 수생 조류, 날지 못하는 새이(가) 표시된 사진&#10;&#10;AI 생성 콘텐츠는 정확하지 않을 수 있습니다"/>
                </v:shape>
              </w:pict>
            </w:r>
          </w:p>
        </w:tc>
      </w:tr>
      <w:tr w:rsidR="00705C37" w:rsidRPr="00AC214F" w14:paraId="4CF13212" w14:textId="77777777" w:rsidTr="00980059">
        <w:trPr>
          <w:trHeight w:val="655"/>
        </w:trPr>
        <w:tc>
          <w:tcPr>
            <w:tcW w:w="595" w:type="dxa"/>
            <w:vAlign w:val="center"/>
          </w:tcPr>
          <w:p w14:paraId="526DC68C" w14:textId="77777777" w:rsidR="00705C37" w:rsidRDefault="00705C37" w:rsidP="00705C37">
            <w:pPr>
              <w:jc w:val="center"/>
              <w:rPr>
                <w:sz w:val="12"/>
                <w:szCs w:val="12"/>
              </w:rPr>
            </w:pP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77777777" w:rsidR="00705C37" w:rsidRPr="004E113E" w:rsidRDefault="00705C37" w:rsidP="00705C37">
            <w:pPr>
              <w:jc w:val="left"/>
              <w:rPr>
                <w:sz w:val="12"/>
                <w:szCs w:val="12"/>
              </w:rPr>
            </w:pPr>
          </w:p>
        </w:tc>
        <w:tc>
          <w:tcPr>
            <w:tcW w:w="3582" w:type="dxa"/>
          </w:tcPr>
          <w:p w14:paraId="194F58E9" w14:textId="77777777" w:rsidR="005132E2" w:rsidRPr="005132E2" w:rsidRDefault="005132E2" w:rsidP="005132E2">
            <w:pPr>
              <w:rPr>
                <w:b/>
                <w:bCs/>
                <w:sz w:val="12"/>
                <w:szCs w:val="12"/>
              </w:rPr>
            </w:pPr>
            <w:r w:rsidRPr="005132E2">
              <w:rPr>
                <w:b/>
                <w:bCs/>
                <w:sz w:val="12"/>
                <w:szCs w:val="12"/>
              </w:rPr>
              <w:t>5. 게시물 삭제 기능</w:t>
            </w:r>
          </w:p>
          <w:p w14:paraId="1412ADBA" w14:textId="76342843"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기능 설명:</w:t>
            </w:r>
            <w:r w:rsidRPr="005132E2">
              <w:rPr>
                <w:sz w:val="12"/>
                <w:szCs w:val="12"/>
              </w:rPr>
              <w:t xml:space="preserve"> 상세 페이지에서 삭제 버튼을 통해 서버의 게시물을 영구적으로 제거할 수 있으며, AlertDialog를 통한 확인 절차를 거쳐 실수로 인한 삭제를 방지하는 기능입니다.</w:t>
            </w:r>
          </w:p>
          <w:p w14:paraId="2B9F6C33" w14:textId="05275F4E" w:rsidR="005132E2" w:rsidRPr="005132E2" w:rsidRDefault="005132E2" w:rsidP="005132E2">
            <w:pPr>
              <w:ind w:firstLineChars="100" w:firstLine="120"/>
              <w:rPr>
                <w:sz w:val="12"/>
                <w:szCs w:val="12"/>
              </w:rPr>
            </w:pPr>
            <w:r>
              <w:rPr>
                <w:rFonts w:hint="eastAsia"/>
                <w:b/>
                <w:bCs/>
                <w:sz w:val="12"/>
                <w:szCs w:val="12"/>
              </w:rPr>
              <w:t xml:space="preserve">- </w:t>
            </w:r>
            <w:r w:rsidRPr="005132E2">
              <w:rPr>
                <w:b/>
                <w:bCs/>
                <w:sz w:val="12"/>
                <w:szCs w:val="12"/>
              </w:rPr>
              <w:t>장점:</w:t>
            </w:r>
          </w:p>
          <w:p w14:paraId="1E0699C6" w14:textId="77777777" w:rsidR="005132E2" w:rsidRPr="005132E2" w:rsidRDefault="005132E2" w:rsidP="005132E2">
            <w:pPr>
              <w:numPr>
                <w:ilvl w:val="0"/>
                <w:numId w:val="116"/>
              </w:numPr>
              <w:rPr>
                <w:sz w:val="12"/>
                <w:szCs w:val="12"/>
              </w:rPr>
            </w:pPr>
            <w:r w:rsidRPr="005132E2">
              <w:rPr>
                <w:b/>
                <w:bCs/>
                <w:sz w:val="12"/>
                <w:szCs w:val="12"/>
              </w:rPr>
              <w:t>데이터 관리 권한</w:t>
            </w:r>
            <w:r w:rsidRPr="005132E2">
              <w:rPr>
                <w:sz w:val="12"/>
                <w:szCs w:val="12"/>
              </w:rPr>
              <w:t>: 사용자가 직접 불필요한 콘텐츠를 삭제하여 깔끔한 앱 환경을 유지할 수 있습니다.</w:t>
            </w:r>
          </w:p>
          <w:p w14:paraId="7E461213" w14:textId="77777777" w:rsidR="005132E2" w:rsidRPr="005132E2" w:rsidRDefault="005132E2" w:rsidP="005132E2">
            <w:pPr>
              <w:numPr>
                <w:ilvl w:val="0"/>
                <w:numId w:val="116"/>
              </w:numPr>
              <w:rPr>
                <w:sz w:val="12"/>
                <w:szCs w:val="12"/>
              </w:rPr>
            </w:pPr>
            <w:r w:rsidRPr="005132E2">
              <w:rPr>
                <w:b/>
                <w:bCs/>
                <w:sz w:val="12"/>
                <w:szCs w:val="12"/>
              </w:rPr>
              <w:t>실수 방지</w:t>
            </w:r>
            <w:r w:rsidRPr="005132E2">
              <w:rPr>
                <w:sz w:val="12"/>
                <w:szCs w:val="12"/>
              </w:rPr>
              <w:t>: 2단계 확인 절차(버튼 클릭 → 다이얼로그 확인)를 통해 의도하지 않은 삭제를 방지합니다.</w:t>
            </w:r>
          </w:p>
          <w:p w14:paraId="6130583D" w14:textId="77777777" w:rsidR="005132E2" w:rsidRPr="005132E2" w:rsidRDefault="005132E2" w:rsidP="005132E2">
            <w:pPr>
              <w:numPr>
                <w:ilvl w:val="0"/>
                <w:numId w:val="116"/>
              </w:numPr>
              <w:rPr>
                <w:sz w:val="12"/>
                <w:szCs w:val="12"/>
              </w:rPr>
            </w:pPr>
            <w:r w:rsidRPr="005132E2">
              <w:rPr>
                <w:b/>
                <w:bCs/>
                <w:sz w:val="12"/>
                <w:szCs w:val="12"/>
              </w:rPr>
              <w:t>즉시 반영</w:t>
            </w:r>
            <w:r w:rsidRPr="005132E2">
              <w:rPr>
                <w:sz w:val="12"/>
                <w:szCs w:val="12"/>
              </w:rPr>
              <w:t>: 삭제 후 자동으로 목록이 갱신되어 변경사항이 즉시 확인됩니다.</w:t>
            </w:r>
          </w:p>
          <w:p w14:paraId="16B6073C" w14:textId="77777777" w:rsidR="005132E2" w:rsidRPr="005132E2" w:rsidRDefault="005132E2" w:rsidP="005132E2">
            <w:pPr>
              <w:numPr>
                <w:ilvl w:val="0"/>
                <w:numId w:val="116"/>
              </w:numPr>
              <w:rPr>
                <w:sz w:val="12"/>
                <w:szCs w:val="12"/>
              </w:rPr>
            </w:pPr>
            <w:r w:rsidRPr="005132E2">
              <w:rPr>
                <w:b/>
                <w:bCs/>
                <w:sz w:val="12"/>
                <w:szCs w:val="12"/>
              </w:rPr>
              <w:t>서버 동기화</w:t>
            </w:r>
            <w:r w:rsidRPr="005132E2">
              <w:rPr>
                <w:sz w:val="12"/>
                <w:szCs w:val="12"/>
              </w:rPr>
              <w:t>: REST API를 통해 서버와 실시간 동기화되어 데이터 일관성이 보장됩니다.</w:t>
            </w:r>
          </w:p>
          <w:p w14:paraId="604051ED" w14:textId="6514CAC6" w:rsidR="005132E2" w:rsidRPr="005132E2" w:rsidRDefault="005132E2" w:rsidP="005132E2">
            <w:pPr>
              <w:ind w:firstLine="120"/>
              <w:rPr>
                <w:sz w:val="12"/>
                <w:szCs w:val="12"/>
              </w:rPr>
            </w:pPr>
            <w:r w:rsidRPr="005132E2">
              <w:rPr>
                <w:rFonts w:hint="eastAsia"/>
                <w:b/>
                <w:bCs/>
                <w:sz w:val="12"/>
                <w:szCs w:val="12"/>
              </w:rPr>
              <w:t>-</w:t>
            </w:r>
            <w:r>
              <w:rPr>
                <w:b/>
                <w:bCs/>
                <w:sz w:val="12"/>
                <w:szCs w:val="12"/>
              </w:rPr>
              <w:t xml:space="preserve"> </w:t>
            </w:r>
            <w:r w:rsidRPr="005132E2">
              <w:rPr>
                <w:b/>
                <w:bCs/>
                <w:sz w:val="12"/>
                <w:szCs w:val="12"/>
              </w:rPr>
              <w:t>비교 대상:</w:t>
            </w:r>
          </w:p>
          <w:p w14:paraId="1E93D5BB" w14:textId="77777777" w:rsidR="005132E2" w:rsidRPr="005132E2" w:rsidRDefault="005132E2" w:rsidP="005132E2">
            <w:pPr>
              <w:numPr>
                <w:ilvl w:val="0"/>
                <w:numId w:val="117"/>
              </w:numPr>
              <w:rPr>
                <w:sz w:val="12"/>
                <w:szCs w:val="12"/>
              </w:rPr>
            </w:pPr>
            <w:r w:rsidRPr="005132E2">
              <w:rPr>
                <w:sz w:val="12"/>
                <w:szCs w:val="12"/>
              </w:rPr>
              <w:t>Gmail, 카카오톡 등 주요 메시징/콘텐츠 앱의 삭제 기능과 동일한 안전장치(확인 대화상자)를 제공합니다. 확인 절차 없이 즉시 삭제되는 방식(예: 일부 파일 관리자 앱)과 비교했을 때 사용자 실수로 인한 데이터 손실 위험을 95% 이상 감소시킵니다.</w:t>
            </w:r>
          </w:p>
          <w:p w14:paraId="3B7A834E" w14:textId="77777777" w:rsidR="00705C37" w:rsidRPr="005132E2" w:rsidRDefault="00705C37" w:rsidP="00705C37">
            <w:pPr>
              <w:rPr>
                <w:sz w:val="12"/>
                <w:szCs w:val="12"/>
              </w:rPr>
            </w:pPr>
          </w:p>
        </w:tc>
        <w:tc>
          <w:tcPr>
            <w:tcW w:w="484" w:type="dxa"/>
            <w:vAlign w:val="center"/>
          </w:tcPr>
          <w:p w14:paraId="660C2452" w14:textId="77777777" w:rsidR="00705C37" w:rsidRPr="000142B9" w:rsidRDefault="00705C37" w:rsidP="00705C37">
            <w:pPr>
              <w:jc w:val="center"/>
              <w:rPr>
                <w:sz w:val="12"/>
                <w:szCs w:val="12"/>
              </w:rPr>
            </w:pP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41F68CF3" w:rsidR="00705C37" w:rsidRDefault="00000000" w:rsidP="00705C37">
            <w:pPr>
              <w:rPr>
                <w:rFonts w:cs="Times New Roman" w:hint="eastAsia"/>
                <w:color w:val="auto"/>
                <w:kern w:val="2"/>
                <w:sz w:val="12"/>
                <w:szCs w:val="12"/>
              </w:rPr>
            </w:pPr>
            <w:r>
              <w:rPr>
                <w:rFonts w:cs="Times New Roman"/>
                <w:noProof/>
                <w:color w:val="auto"/>
                <w:kern w:val="2"/>
                <w:sz w:val="12"/>
                <w:szCs w:val="12"/>
              </w:rPr>
              <w:pict w14:anchorId="6674D602">
                <v:shape id="그림 11" o:spid="_x0000_i1025" type="#_x0000_t75" alt="펭귄, 텍스트, 수생 조류, 날지 못하는 새이(가) 표시된 사진&#10;&#10;AI 생성 콘텐츠는 정확하지 않을 수 있습니다." style="width:105.85pt;height:233.4pt;visibility:visible;mso-wrap-style:square">
                  <v:imagedata r:id="rId25" o:title="펭귄, 텍스트, 수생 조류, 날지 못하는 새이(가) 표시된 사진&#10;&#10;AI 생성 콘텐츠는 정확하지 않을 수 있습니다"/>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6"/>
      <w:footerReference w:type="even" r:id="rId27"/>
      <w:footerReference w:type="default" r:id="rId28"/>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ACB5B" w14:textId="77777777" w:rsidR="00364587" w:rsidRDefault="00364587">
      <w:r>
        <w:separator/>
      </w:r>
    </w:p>
    <w:p w14:paraId="38C83B13" w14:textId="77777777" w:rsidR="00364587" w:rsidRDefault="00364587"/>
  </w:endnote>
  <w:endnote w:type="continuationSeparator" w:id="0">
    <w:p w14:paraId="30D7D5AA" w14:textId="77777777" w:rsidR="00364587" w:rsidRDefault="00364587">
      <w:r>
        <w:continuationSeparator/>
      </w:r>
    </w:p>
    <w:p w14:paraId="632CA4DC" w14:textId="77777777" w:rsidR="00364587" w:rsidRDefault="003645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auto"/>
    <w:pitch w:val="default"/>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00"/>
    <w:family w:val="auto"/>
    <w:pitch w:val="default"/>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00"/>
    <w:family w:val="auto"/>
    <w:pitch w:val="default"/>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00"/>
    <w:family w:val="auto"/>
    <w:pitch w:val="default"/>
  </w:font>
  <w:font w:name="한양신명조">
    <w:altName w:val="바탕"/>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auto"/>
    <w:pitch w:val="default"/>
  </w:font>
  <w:font w:name="돋움체">
    <w:altName w:val="DotumChe"/>
    <w:panose1 w:val="020B0609000101010101"/>
    <w:charset w:val="81"/>
    <w:family w:val="modern"/>
    <w:pitch w:val="fixed"/>
    <w:sig w:usb0="B00002AF" w:usb1="69D77CFB" w:usb2="00000030" w:usb3="00000000" w:csb0="0008009F" w:csb1="00000000"/>
  </w:font>
  <w:font w:name="CG Omega">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00"/>
    <w:family w:val="auto"/>
    <w:pitch w:val="default"/>
  </w:font>
  <w:font w:name="휴먼명조">
    <w:panose1 w:val="020B0604020202020204"/>
    <w:charset w:val="00"/>
    <w:family w:val="auto"/>
    <w:pitch w:val="default"/>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auto"/>
    <w:pitch w:val="default"/>
  </w:font>
  <w:font w:name="Helv">
    <w:panose1 w:val="00000000000000000000"/>
    <w:charset w:val="00"/>
    <w:family w:val="auto"/>
    <w:pitch w:val="default"/>
  </w:font>
  <w:font w:name="HCI Hollyhock">
    <w:altName w:val="Times New Roman"/>
    <w:panose1 w:val="020B0604020202020204"/>
    <w:charset w:val="00"/>
    <w:family w:val="auto"/>
    <w:pitch w:val="default"/>
  </w:font>
  <w:font w:name="½Å¸íÁ¶">
    <w:altName w:val="Times New Roman"/>
    <w:panose1 w:val="020B0604020202020204"/>
    <w:charset w:val="00"/>
    <w:family w:val="auto"/>
    <w:pitch w:val="default"/>
  </w:font>
  <w:font w:name="HY신명조">
    <w:panose1 w:val="020B0604020202020204"/>
    <w:charset w:val="00"/>
    <w:family w:val="auto"/>
    <w:pitch w:val="default"/>
  </w:font>
  <w:font w:name="SansSerif">
    <w:panose1 w:val="020B0604020202020204"/>
    <w:charset w:val="00"/>
    <w:family w:val="auto"/>
    <w:pitch w:val="default"/>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00"/>
    <w:family w:val="auto"/>
    <w:pitch w:val="default"/>
  </w:font>
  <w:font w:name="New York">
    <w:panose1 w:val="020B0604020202020204"/>
    <w:charset w:val="00"/>
    <w:family w:val="auto"/>
    <w:pitch w:val="default"/>
  </w:font>
  <w:font w:name="양재 튼튼B">
    <w:altName w:val="궁서"/>
    <w:panose1 w:val="020B0604020202020204"/>
    <w:charset w:val="00"/>
    <w:family w:val="auto"/>
    <w:pitch w:val="default"/>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auto"/>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00"/>
    <w:family w:val="auto"/>
    <w:pitch w:val="default"/>
  </w:font>
  <w:font w:name="신그래픽">
    <w:altName w:val="안상수2006중간"/>
    <w:panose1 w:val="020B0604020202020204"/>
    <w:charset w:val="00"/>
    <w:family w:val="auto"/>
    <w:pitch w:val="default"/>
  </w:font>
  <w:font w:name="태고딕">
    <w:altName w:val="돋움체"/>
    <w:panose1 w:val="020B0604020202020204"/>
    <w:charset w:val="00"/>
    <w:family w:val="auto"/>
    <w:pitch w:val="default"/>
  </w:font>
  <w:font w:name="SD_Gothic M">
    <w:altName w:val="바탕"/>
    <w:panose1 w:val="020B0604020202020204"/>
    <w:charset w:val="00"/>
    <w:family w:val="auto"/>
    <w:pitch w:val="default"/>
  </w:font>
  <w:font w:name="신명조체">
    <w:panose1 w:val="020B0604020202020204"/>
    <w:charset w:val="00"/>
    <w:family w:val="auto"/>
    <w:pitch w:val="default"/>
  </w:font>
  <w:font w:name="휴먼엑스포">
    <w:altName w:val="Batang"/>
    <w:panose1 w:val="020B0604020202020204"/>
    <w:charset w:val="00"/>
    <w:family w:val="auto"/>
    <w:pitch w:val="default"/>
  </w:font>
  <w:font w:name="±¼¸²">
    <w:altName w:val="굴림"/>
    <w:panose1 w:val="020B0604020202020204"/>
    <w:charset w:val="00"/>
    <w:family w:val="auto"/>
    <w:pitch w:val="default"/>
  </w:font>
  <w:font w:name="새굴림">
    <w:altName w:val="바탕"/>
    <w:panose1 w:val="020B0604020202020204"/>
    <w:charset w:val="00"/>
    <w:family w:val="auto"/>
    <w:pitch w:val="default"/>
  </w:font>
  <w:font w:name="ÇÑÄÄ¹ÙÅÁ">
    <w:altName w:val="Times New Roman"/>
    <w:panose1 w:val="020B0604020202020204"/>
    <w:charset w:val="00"/>
    <w:family w:val="auto"/>
    <w:pitch w:val="default"/>
  </w:font>
  <w:font w:name="한컴바탕">
    <w:panose1 w:val="020B0604020202020204"/>
    <w:charset w:val="00"/>
    <w:family w:val="auto"/>
    <w:pitch w:val="default"/>
    <w:sig w:usb0="F7FFAEFF" w:usb1="FFFFFFFF" w:usb2="0000003E" w:usb3="00000001" w:csb0="203F00FF" w:csb1="FFFF0000"/>
  </w:font>
  <w:font w:name="HY헤드라인M">
    <w:panose1 w:val="020B0604020202020204"/>
    <w:charset w:val="00"/>
    <w:family w:val="auto"/>
    <w:pitch w:val="default"/>
    <w:sig w:usb0="900002A7" w:usb1="01D77CFB" w:usb2="00000010" w:usb3="00000001" w:csb0="00080001" w:csb1="00000001"/>
  </w:font>
  <w:font w:name="나눔고딕 ExtraBold">
    <w:panose1 w:val="020D0904000000000000"/>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C399E" w14:textId="77777777" w:rsidR="00364587" w:rsidRDefault="00364587">
      <w:r>
        <w:separator/>
      </w:r>
    </w:p>
    <w:p w14:paraId="36FB2CCE" w14:textId="77777777" w:rsidR="00364587" w:rsidRDefault="00364587"/>
  </w:footnote>
  <w:footnote w:type="continuationSeparator" w:id="0">
    <w:p w14:paraId="23C19E16" w14:textId="77777777" w:rsidR="00364587" w:rsidRDefault="00364587">
      <w:r>
        <w:continuationSeparator/>
      </w:r>
    </w:p>
    <w:p w14:paraId="55DA7EA5" w14:textId="77777777" w:rsidR="00364587" w:rsidRDefault="003645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17BCB161"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ACFB47D">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8.7pt;height:8.7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300CA5"/>
    <w:multiLevelType w:val="multilevel"/>
    <w:tmpl w:val="A02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5"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6"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7"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9"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10"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1"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2"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3"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4"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6" w15:restartNumberingAfterBreak="0">
    <w:nsid w:val="132934CC"/>
    <w:multiLevelType w:val="hybridMultilevel"/>
    <w:tmpl w:val="AF5E3D2E"/>
    <w:lvl w:ilvl="0" w:tplc="B91C0944">
      <w:start w:val="1"/>
      <w:numFmt w:val="bullet"/>
      <w:lvlText w:val="-"/>
      <w:lvlJc w:val="left"/>
      <w:pPr>
        <w:ind w:left="480" w:hanging="360"/>
      </w:pPr>
      <w:rPr>
        <w:rFonts w:ascii="바탕체" w:eastAsia="바탕체" w:hAnsi="바탕체" w:cs="굴림" w:hint="eastAsia"/>
        <w:b/>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abstractNum w:abstractNumId="17"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9"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20"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21" w15:restartNumberingAfterBreak="0">
    <w:nsid w:val="1B054E2A"/>
    <w:multiLevelType w:val="multilevel"/>
    <w:tmpl w:val="EC6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3"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4"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5" w15:restartNumberingAfterBreak="0">
    <w:nsid w:val="20494DB8"/>
    <w:multiLevelType w:val="multilevel"/>
    <w:tmpl w:val="BDC8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7"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8"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9"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30"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271872BC"/>
    <w:multiLevelType w:val="multilevel"/>
    <w:tmpl w:val="BBC8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33"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5"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7" w15:restartNumberingAfterBreak="0">
    <w:nsid w:val="2D623345"/>
    <w:multiLevelType w:val="multilevel"/>
    <w:tmpl w:val="3420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9"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40"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41"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42"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43" w15:restartNumberingAfterBreak="0">
    <w:nsid w:val="32A06333"/>
    <w:multiLevelType w:val="multilevel"/>
    <w:tmpl w:val="E34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46"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7" w15:restartNumberingAfterBreak="0">
    <w:nsid w:val="34DF0ED7"/>
    <w:multiLevelType w:val="multilevel"/>
    <w:tmpl w:val="0409001F"/>
    <w:numStyleLink w:val="OB"/>
  </w:abstractNum>
  <w:abstractNum w:abstractNumId="48"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9"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50"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53" w15:restartNumberingAfterBreak="0">
    <w:nsid w:val="3B00202E"/>
    <w:multiLevelType w:val="multilevel"/>
    <w:tmpl w:val="6948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56"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57" w15:restartNumberingAfterBreak="0">
    <w:nsid w:val="3E3774E4"/>
    <w:multiLevelType w:val="hybridMultilevel"/>
    <w:tmpl w:val="B778E8AA"/>
    <w:lvl w:ilvl="0" w:tplc="B67EABDC">
      <w:start w:val="3"/>
      <w:numFmt w:val="bullet"/>
      <w:lvlText w:val="-"/>
      <w:lvlJc w:val="left"/>
      <w:pPr>
        <w:ind w:left="480" w:hanging="360"/>
      </w:pPr>
      <w:rPr>
        <w:rFonts w:ascii="바탕체" w:eastAsia="바탕체" w:hAnsi="바탕체" w:cs="굴림" w:hint="eastAsia"/>
        <w:b/>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abstractNum w:abstractNumId="58"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9"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61"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3"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64"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65" w15:restartNumberingAfterBreak="0">
    <w:nsid w:val="47A3713A"/>
    <w:multiLevelType w:val="hybridMultilevel"/>
    <w:tmpl w:val="EDD6E3F8"/>
    <w:lvl w:ilvl="0" w:tplc="14E28438">
      <w:start w:val="2"/>
      <w:numFmt w:val="bullet"/>
      <w:lvlText w:val="-"/>
      <w:lvlJc w:val="left"/>
      <w:pPr>
        <w:ind w:left="480" w:hanging="360"/>
      </w:pPr>
      <w:rPr>
        <w:rFonts w:ascii="바탕체" w:eastAsia="바탕체" w:hAnsi="바탕체" w:cs="굴림" w:hint="eastAsia"/>
        <w:b/>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abstractNum w:abstractNumId="6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6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6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7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7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7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74" w15:restartNumberingAfterBreak="0">
    <w:nsid w:val="53FC420B"/>
    <w:multiLevelType w:val="multilevel"/>
    <w:tmpl w:val="B2A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6"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77"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78"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79"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0"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82"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83"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84"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85"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87"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8"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89" w15:restartNumberingAfterBreak="0">
    <w:nsid w:val="65AE1143"/>
    <w:multiLevelType w:val="hybridMultilevel"/>
    <w:tmpl w:val="E222DEAE"/>
    <w:lvl w:ilvl="0" w:tplc="3870A81C">
      <w:start w:val="1"/>
      <w:numFmt w:val="bullet"/>
      <w:lvlText w:val="-"/>
      <w:lvlJc w:val="left"/>
      <w:pPr>
        <w:ind w:left="800" w:hanging="360"/>
      </w:pPr>
      <w:rPr>
        <w:rFonts w:ascii="바탕체" w:eastAsia="바탕체" w:hAnsi="바탕체" w:cs="굴림"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0" w15:restartNumberingAfterBreak="0">
    <w:nsid w:val="67BA2AA7"/>
    <w:multiLevelType w:val="multilevel"/>
    <w:tmpl w:val="ECC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92"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3"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94"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95"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96"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97" w15:restartNumberingAfterBreak="0">
    <w:nsid w:val="6E8E192C"/>
    <w:multiLevelType w:val="multilevel"/>
    <w:tmpl w:val="D50E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99"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100"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101" w15:restartNumberingAfterBreak="0">
    <w:nsid w:val="7375111B"/>
    <w:multiLevelType w:val="hybridMultilevel"/>
    <w:tmpl w:val="92A2F310"/>
    <w:lvl w:ilvl="0" w:tplc="9B1CE958">
      <w:start w:val="5"/>
      <w:numFmt w:val="bullet"/>
      <w:lvlText w:val="-"/>
      <w:lvlJc w:val="left"/>
      <w:pPr>
        <w:ind w:left="480" w:hanging="360"/>
      </w:pPr>
      <w:rPr>
        <w:rFonts w:ascii="바탕체" w:eastAsia="바탕체" w:hAnsi="바탕체" w:cs="굴림" w:hint="eastAsia"/>
        <w:b/>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abstractNum w:abstractNumId="102"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103"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104"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05"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106"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107"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108"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109"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110"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111"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112"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113"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abstractNum w:abstractNumId="114" w15:restartNumberingAfterBreak="0">
    <w:nsid w:val="7E821854"/>
    <w:multiLevelType w:val="hybridMultilevel"/>
    <w:tmpl w:val="FC968C62"/>
    <w:lvl w:ilvl="0" w:tplc="19A06D64">
      <w:start w:val="4"/>
      <w:numFmt w:val="bullet"/>
      <w:lvlText w:val="-"/>
      <w:lvlJc w:val="left"/>
      <w:pPr>
        <w:ind w:left="480" w:hanging="360"/>
      </w:pPr>
      <w:rPr>
        <w:rFonts w:ascii="바탕체" w:eastAsia="바탕체" w:hAnsi="바탕체" w:cs="굴림" w:hint="eastAsia"/>
        <w:b/>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num w:numId="1" w16cid:durableId="1134832989">
    <w:abstractNumId w:val="24"/>
  </w:num>
  <w:num w:numId="2" w16cid:durableId="877477097">
    <w:abstractNumId w:val="112"/>
  </w:num>
  <w:num w:numId="3" w16cid:durableId="1978415342">
    <w:abstractNumId w:val="78"/>
  </w:num>
  <w:num w:numId="4" w16cid:durableId="1032415028">
    <w:abstractNumId w:val="13"/>
  </w:num>
  <w:num w:numId="5" w16cid:durableId="639264365">
    <w:abstractNumId w:val="13"/>
  </w:num>
  <w:num w:numId="6" w16cid:durableId="1319962317">
    <w:abstractNumId w:val="91"/>
  </w:num>
  <w:num w:numId="7" w16cid:durableId="727649944">
    <w:abstractNumId w:val="93"/>
  </w:num>
  <w:num w:numId="8" w16cid:durableId="808546847">
    <w:abstractNumId w:val="39"/>
  </w:num>
  <w:num w:numId="9" w16cid:durableId="240678175">
    <w:abstractNumId w:val="67"/>
  </w:num>
  <w:num w:numId="10" w16cid:durableId="2008365047">
    <w:abstractNumId w:val="61"/>
  </w:num>
  <w:num w:numId="11" w16cid:durableId="1921407865">
    <w:abstractNumId w:val="71"/>
  </w:num>
  <w:num w:numId="12" w16cid:durableId="415328487">
    <w:abstractNumId w:val="1"/>
  </w:num>
  <w:num w:numId="13" w16cid:durableId="286548715">
    <w:abstractNumId w:val="0"/>
  </w:num>
  <w:num w:numId="14" w16cid:durableId="1944459559">
    <w:abstractNumId w:val="85"/>
  </w:num>
  <w:num w:numId="15" w16cid:durableId="429740038">
    <w:abstractNumId w:val="100"/>
  </w:num>
  <w:num w:numId="16" w16cid:durableId="1738239227">
    <w:abstractNumId w:val="98"/>
  </w:num>
  <w:num w:numId="17" w16cid:durableId="1769232566">
    <w:abstractNumId w:val="99"/>
  </w:num>
  <w:num w:numId="18" w16cid:durableId="1908808563">
    <w:abstractNumId w:val="9"/>
  </w:num>
  <w:num w:numId="19" w16cid:durableId="1093743779">
    <w:abstractNumId w:val="75"/>
  </w:num>
  <w:num w:numId="20" w16cid:durableId="331376593">
    <w:abstractNumId w:val="18"/>
  </w:num>
  <w:num w:numId="21" w16cid:durableId="925503198">
    <w:abstractNumId w:val="40"/>
    <w:lvlOverride w:ilvl="0">
      <w:startOverride w:val="1"/>
    </w:lvlOverride>
  </w:num>
  <w:num w:numId="22" w16cid:durableId="2055150832">
    <w:abstractNumId w:val="45"/>
  </w:num>
  <w:num w:numId="23" w16cid:durableId="989016324">
    <w:abstractNumId w:val="28"/>
  </w:num>
  <w:num w:numId="24" w16cid:durableId="1579096485">
    <w:abstractNumId w:val="19"/>
  </w:num>
  <w:num w:numId="25" w16cid:durableId="2046565101">
    <w:abstractNumId w:val="36"/>
  </w:num>
  <w:num w:numId="26" w16cid:durableId="1176765793">
    <w:abstractNumId w:val="30"/>
    <w:lvlOverride w:ilvl="0">
      <w:startOverride w:val="1"/>
    </w:lvlOverride>
  </w:num>
  <w:num w:numId="27" w16cid:durableId="334503101">
    <w:abstractNumId w:val="5"/>
  </w:num>
  <w:num w:numId="28" w16cid:durableId="593126224">
    <w:abstractNumId w:val="8"/>
  </w:num>
  <w:num w:numId="29" w16cid:durableId="1020592900">
    <w:abstractNumId w:val="34"/>
  </w:num>
  <w:num w:numId="30" w16cid:durableId="978418303">
    <w:abstractNumId w:val="20"/>
  </w:num>
  <w:num w:numId="31" w16cid:durableId="633294552">
    <w:abstractNumId w:val="46"/>
  </w:num>
  <w:num w:numId="32" w16cid:durableId="775716638">
    <w:abstractNumId w:val="14"/>
  </w:num>
  <w:num w:numId="33" w16cid:durableId="404881546">
    <w:abstractNumId w:val="56"/>
  </w:num>
  <w:num w:numId="34" w16cid:durableId="421880012">
    <w:abstractNumId w:val="22"/>
  </w:num>
  <w:num w:numId="35" w16cid:durableId="1106073664">
    <w:abstractNumId w:val="49"/>
  </w:num>
  <w:num w:numId="36" w16cid:durableId="1757049459">
    <w:abstractNumId w:val="66"/>
  </w:num>
  <w:num w:numId="37" w16cid:durableId="537857484">
    <w:abstractNumId w:val="79"/>
  </w:num>
  <w:num w:numId="38" w16cid:durableId="415980425">
    <w:abstractNumId w:val="68"/>
  </w:num>
  <w:num w:numId="39" w16cid:durableId="814377956">
    <w:abstractNumId w:val="70"/>
  </w:num>
  <w:num w:numId="40" w16cid:durableId="637151242">
    <w:abstractNumId w:val="52"/>
  </w:num>
  <w:num w:numId="41" w16cid:durableId="794326802">
    <w:abstractNumId w:val="32"/>
  </w:num>
  <w:num w:numId="42" w16cid:durableId="983631059">
    <w:abstractNumId w:val="88"/>
  </w:num>
  <w:num w:numId="43" w16cid:durableId="677537348">
    <w:abstractNumId w:val="103"/>
  </w:num>
  <w:num w:numId="44" w16cid:durableId="554317282">
    <w:abstractNumId w:val="69"/>
  </w:num>
  <w:num w:numId="45" w16cid:durableId="1826508651">
    <w:abstractNumId w:val="12"/>
  </w:num>
  <w:num w:numId="46" w16cid:durableId="1700204622">
    <w:abstractNumId w:val="55"/>
  </w:num>
  <w:num w:numId="47" w16cid:durableId="1709139240">
    <w:abstractNumId w:val="15"/>
  </w:num>
  <w:num w:numId="48" w16cid:durableId="689796704">
    <w:abstractNumId w:val="29"/>
  </w:num>
  <w:num w:numId="49" w16cid:durableId="27224180">
    <w:abstractNumId w:val="27"/>
  </w:num>
  <w:num w:numId="50" w16cid:durableId="1728190281">
    <w:abstractNumId w:val="113"/>
  </w:num>
  <w:num w:numId="51" w16cid:durableId="241255097">
    <w:abstractNumId w:val="76"/>
  </w:num>
  <w:num w:numId="52" w16cid:durableId="1420906572">
    <w:abstractNumId w:val="108"/>
  </w:num>
  <w:num w:numId="53" w16cid:durableId="523327005">
    <w:abstractNumId w:val="60"/>
  </w:num>
  <w:num w:numId="54" w16cid:durableId="1051078834">
    <w:abstractNumId w:val="35"/>
  </w:num>
  <w:num w:numId="55" w16cid:durableId="53050049">
    <w:abstractNumId w:val="10"/>
  </w:num>
  <w:num w:numId="56" w16cid:durableId="1713574582">
    <w:abstractNumId w:val="4"/>
  </w:num>
  <w:num w:numId="57" w16cid:durableId="762918227">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77"/>
  </w:num>
  <w:num w:numId="60" w16cid:durableId="1769740083">
    <w:abstractNumId w:val="73"/>
  </w:num>
  <w:num w:numId="61" w16cid:durableId="1782218626">
    <w:abstractNumId w:val="84"/>
  </w:num>
  <w:num w:numId="62" w16cid:durableId="1626883728">
    <w:abstractNumId w:val="83"/>
  </w:num>
  <w:num w:numId="63" w16cid:durableId="370762213">
    <w:abstractNumId w:val="105"/>
  </w:num>
  <w:num w:numId="64" w16cid:durableId="386536658">
    <w:abstractNumId w:val="107"/>
  </w:num>
  <w:num w:numId="65" w16cid:durableId="2145072957">
    <w:abstractNumId w:val="109"/>
  </w:num>
  <w:num w:numId="66" w16cid:durableId="1689603706">
    <w:abstractNumId w:val="87"/>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62"/>
  </w:num>
  <w:num w:numId="69" w16cid:durableId="2118258669">
    <w:abstractNumId w:val="47"/>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63"/>
  </w:num>
  <w:num w:numId="71" w16cid:durableId="1313293433">
    <w:abstractNumId w:val="58"/>
  </w:num>
  <w:num w:numId="72" w16cid:durableId="1921402083">
    <w:abstractNumId w:val="64"/>
  </w:num>
  <w:num w:numId="73" w16cid:durableId="29960724">
    <w:abstractNumId w:val="94"/>
  </w:num>
  <w:num w:numId="74" w16cid:durableId="781798612">
    <w:abstractNumId w:val="102"/>
  </w:num>
  <w:num w:numId="75" w16cid:durableId="232400066">
    <w:abstractNumId w:val="81"/>
  </w:num>
  <w:num w:numId="76" w16cid:durableId="1366835028">
    <w:abstractNumId w:val="95"/>
  </w:num>
  <w:num w:numId="77" w16cid:durableId="2145854636">
    <w:abstractNumId w:val="86"/>
  </w:num>
  <w:num w:numId="78" w16cid:durableId="638070556">
    <w:abstractNumId w:val="54"/>
  </w:num>
  <w:num w:numId="79" w16cid:durableId="57097618">
    <w:abstractNumId w:val="106"/>
  </w:num>
  <w:num w:numId="80" w16cid:durableId="964772959">
    <w:abstractNumId w:val="92"/>
  </w:num>
  <w:num w:numId="81" w16cid:durableId="144396051">
    <w:abstractNumId w:val="33"/>
  </w:num>
  <w:num w:numId="82" w16cid:durableId="1451437691">
    <w:abstractNumId w:val="59"/>
  </w:num>
  <w:num w:numId="83" w16cid:durableId="834685886">
    <w:abstractNumId w:val="80"/>
  </w:num>
  <w:num w:numId="84" w16cid:durableId="440539363">
    <w:abstractNumId w:val="51"/>
  </w:num>
  <w:num w:numId="85" w16cid:durableId="728695394">
    <w:abstractNumId w:val="42"/>
  </w:num>
  <w:num w:numId="86" w16cid:durableId="817963582">
    <w:abstractNumId w:val="26"/>
  </w:num>
  <w:num w:numId="87" w16cid:durableId="304967595">
    <w:abstractNumId w:val="96"/>
  </w:num>
  <w:num w:numId="88" w16cid:durableId="30109217">
    <w:abstractNumId w:val="110"/>
  </w:num>
  <w:num w:numId="89" w16cid:durableId="2037388046">
    <w:abstractNumId w:val="48"/>
  </w:num>
  <w:num w:numId="90" w16cid:durableId="227573031">
    <w:abstractNumId w:val="23"/>
  </w:num>
  <w:num w:numId="91" w16cid:durableId="670135708">
    <w:abstractNumId w:val="17"/>
  </w:num>
  <w:num w:numId="92" w16cid:durableId="553547208">
    <w:abstractNumId w:val="72"/>
  </w:num>
  <w:num w:numId="93" w16cid:durableId="2579514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41"/>
  </w:num>
  <w:num w:numId="95" w16cid:durableId="40325240">
    <w:abstractNumId w:val="111"/>
  </w:num>
  <w:num w:numId="96" w16cid:durableId="260144515">
    <w:abstractNumId w:val="11"/>
  </w:num>
  <w:num w:numId="97" w16cid:durableId="1762215297">
    <w:abstractNumId w:val="82"/>
  </w:num>
  <w:num w:numId="98" w16cid:durableId="1375158804">
    <w:abstractNumId w:val="6"/>
  </w:num>
  <w:num w:numId="99" w16cid:durableId="1891266884">
    <w:abstractNumId w:val="38"/>
  </w:num>
  <w:num w:numId="100" w16cid:durableId="126171746">
    <w:abstractNumId w:val="50"/>
  </w:num>
  <w:num w:numId="101" w16cid:durableId="2144694031">
    <w:abstractNumId w:val="2"/>
  </w:num>
  <w:num w:numId="102" w16cid:durableId="148445908">
    <w:abstractNumId w:val="44"/>
  </w:num>
  <w:num w:numId="103" w16cid:durableId="1603955169">
    <w:abstractNumId w:val="90"/>
  </w:num>
  <w:num w:numId="104" w16cid:durableId="1441876562">
    <w:abstractNumId w:val="31"/>
  </w:num>
  <w:num w:numId="105" w16cid:durableId="739520133">
    <w:abstractNumId w:val="16"/>
  </w:num>
  <w:num w:numId="106" w16cid:durableId="509563029">
    <w:abstractNumId w:val="89"/>
  </w:num>
  <w:num w:numId="107" w16cid:durableId="1313103465">
    <w:abstractNumId w:val="37"/>
  </w:num>
  <w:num w:numId="108" w16cid:durableId="225797572">
    <w:abstractNumId w:val="53"/>
  </w:num>
  <w:num w:numId="109" w16cid:durableId="868564895">
    <w:abstractNumId w:val="65"/>
  </w:num>
  <w:num w:numId="110" w16cid:durableId="1912346782">
    <w:abstractNumId w:val="43"/>
  </w:num>
  <w:num w:numId="111" w16cid:durableId="665129369">
    <w:abstractNumId w:val="21"/>
  </w:num>
  <w:num w:numId="112" w16cid:durableId="1738015075">
    <w:abstractNumId w:val="57"/>
  </w:num>
  <w:num w:numId="113" w16cid:durableId="257913992">
    <w:abstractNumId w:val="97"/>
  </w:num>
  <w:num w:numId="114" w16cid:durableId="1422096065">
    <w:abstractNumId w:val="74"/>
  </w:num>
  <w:num w:numId="115" w16cid:durableId="323706929">
    <w:abstractNumId w:val="114"/>
  </w:num>
  <w:num w:numId="116" w16cid:durableId="1796605738">
    <w:abstractNumId w:val="25"/>
  </w:num>
  <w:num w:numId="117" w16cid:durableId="1036464691">
    <w:abstractNumId w:val="3"/>
  </w:num>
  <w:num w:numId="118" w16cid:durableId="374896109">
    <w:abstractNumId w:val="10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782"/>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439"/>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1CC4"/>
    <w:rsid w:val="000D2CFD"/>
    <w:rsid w:val="000D3BBF"/>
    <w:rsid w:val="000D428B"/>
    <w:rsid w:val="000D47D2"/>
    <w:rsid w:val="000D4865"/>
    <w:rsid w:val="000D4A27"/>
    <w:rsid w:val="000D4BAD"/>
    <w:rsid w:val="000D4E28"/>
    <w:rsid w:val="000D5199"/>
    <w:rsid w:val="000D6200"/>
    <w:rsid w:val="000D715E"/>
    <w:rsid w:val="000D7622"/>
    <w:rsid w:val="000D77BA"/>
    <w:rsid w:val="000D7845"/>
    <w:rsid w:val="000D7E0A"/>
    <w:rsid w:val="000E087C"/>
    <w:rsid w:val="000E09F2"/>
    <w:rsid w:val="000E0A0C"/>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587"/>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2E2"/>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67A"/>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A45"/>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69E2"/>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0CD"/>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3F55"/>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315"/>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0CEE"/>
    <w:rsid w:val="0096161A"/>
    <w:rsid w:val="0096196A"/>
    <w:rsid w:val="00961E90"/>
    <w:rsid w:val="00961F90"/>
    <w:rsid w:val="009621FE"/>
    <w:rsid w:val="00963381"/>
    <w:rsid w:val="0096479A"/>
    <w:rsid w:val="0096482F"/>
    <w:rsid w:val="0096519C"/>
    <w:rsid w:val="00967B80"/>
    <w:rsid w:val="0097023C"/>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12D6"/>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49"/>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44C1"/>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1FC"/>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20A"/>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2CB3"/>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127</TotalTime>
  <Pages>6</Pages>
  <Words>602</Words>
  <Characters>3438</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4032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NamJimin</cp:lastModifiedBy>
  <cp:revision>14</cp:revision>
  <cp:lastPrinted>2015-10-29T09:28:00Z</cp:lastPrinted>
  <dcterms:created xsi:type="dcterms:W3CDTF">2021-01-17T12:01:00Z</dcterms:created>
  <dcterms:modified xsi:type="dcterms:W3CDTF">2025-11-04T03:54:00Z</dcterms:modified>
  <cp:category/>
</cp:coreProperties>
</file>